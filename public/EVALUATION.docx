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0" w:type="dxa"/>
        <w:tblInd w:w="-1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3032"/>
        <w:gridCol w:w="810"/>
        <w:gridCol w:w="1373"/>
        <w:gridCol w:w="80"/>
        <w:gridCol w:w="180"/>
        <w:gridCol w:w="80"/>
        <w:gridCol w:w="125"/>
        <w:gridCol w:w="142"/>
        <w:gridCol w:w="1440"/>
        <w:gridCol w:w="270"/>
        <w:gridCol w:w="643"/>
        <w:gridCol w:w="527"/>
        <w:gridCol w:w="2068"/>
      </w:tblGrid>
      <w:tr w:rsidR="0067499C" w14:paraId="748636A0" w14:textId="77777777">
        <w:trPr>
          <w:cantSplit/>
          <w:trHeight w:val="331"/>
        </w:trPr>
        <w:tc>
          <w:tcPr>
            <w:tcW w:w="1077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9202E7" w14:textId="77777777" w:rsidR="0067499C" w:rsidRDefault="00000000">
            <w:pPr>
              <w:jc w:val="center"/>
            </w:pPr>
            <w:r>
              <w:rPr>
                <w:rFonts w:cs="Montserrat"/>
                <w:b/>
                <w:bCs/>
                <w:color w:val="561B2F"/>
                <w:sz w:val="22"/>
                <w:szCs w:val="22"/>
              </w:rPr>
              <w:t>Interview Evaluation Form</w:t>
            </w:r>
          </w:p>
        </w:tc>
      </w:tr>
      <w:tr w:rsidR="0067499C" w14:paraId="52FF3389" w14:textId="77777777" w:rsidTr="00D20B36">
        <w:trPr>
          <w:cantSplit/>
          <w:trHeight w:val="241"/>
        </w:trPr>
        <w:tc>
          <w:tcPr>
            <w:tcW w:w="1077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EA9FBE" w14:textId="77777777" w:rsidR="0067499C" w:rsidRDefault="00000000">
            <w:pPr>
              <w:bidi/>
              <w:jc w:val="center"/>
            </w:pPr>
            <w:r>
              <w:rPr>
                <w:rFonts w:ascii="Noto Kufi Arabic" w:hAnsi="Noto Kufi Arabic"/>
                <w:b/>
                <w:bCs/>
                <w:color w:val="000000"/>
                <w:sz w:val="22"/>
                <w:szCs w:val="22"/>
                <w:rtl/>
              </w:rPr>
              <w:t>نموذج تقييم المقابلة</w:t>
            </w:r>
          </w:p>
        </w:tc>
      </w:tr>
      <w:tr w:rsidR="0067499C" w14:paraId="39706136" w14:textId="77777777" w:rsidTr="0068541C">
        <w:trPr>
          <w:cantSplit/>
          <w:trHeight w:val="302"/>
        </w:trPr>
        <w:tc>
          <w:tcPr>
            <w:tcW w:w="5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68DDBF" w14:textId="77777777" w:rsidR="0067499C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CANDIDATE INFORMATION</w:t>
            </w:r>
          </w:p>
        </w:tc>
        <w:tc>
          <w:tcPr>
            <w:tcW w:w="50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0FAD1A" w14:textId="77777777" w:rsidR="0067499C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معلومات عن المرشح</w:t>
            </w:r>
          </w:p>
        </w:tc>
      </w:tr>
      <w:tr w:rsidR="0067499C" w14:paraId="505BA928" w14:textId="77777777" w:rsidTr="00272515">
        <w:trPr>
          <w:cantSplit/>
          <w:trHeight w:val="35"/>
        </w:trPr>
        <w:tc>
          <w:tcPr>
            <w:tcW w:w="3842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4E393F" w14:textId="77777777" w:rsidR="0067499C" w:rsidRDefault="00000000">
            <w:r>
              <w:rPr>
                <w:rFonts w:cs="Montserrat"/>
                <w:color w:val="000000"/>
              </w:rPr>
              <w:t>Candidate Name:</w:t>
            </w:r>
          </w:p>
        </w:tc>
        <w:tc>
          <w:tcPr>
            <w:tcW w:w="3690" w:type="dxa"/>
            <w:gridSpan w:val="8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F6FD8D" w14:textId="77777777" w:rsidR="0067499C" w:rsidRDefault="0067499C" w:rsidP="0068541C">
            <w:pPr>
              <w:jc w:val="center"/>
            </w:pPr>
          </w:p>
        </w:tc>
        <w:tc>
          <w:tcPr>
            <w:tcW w:w="323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69F7FE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اسم المرشح:</w:t>
            </w:r>
          </w:p>
        </w:tc>
      </w:tr>
      <w:tr w:rsidR="0067499C" w14:paraId="6AA2344C" w14:textId="77777777" w:rsidTr="0068541C">
        <w:trPr>
          <w:cantSplit/>
          <w:trHeight w:val="218"/>
        </w:trPr>
        <w:tc>
          <w:tcPr>
            <w:tcW w:w="3842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755439" w14:textId="77777777" w:rsidR="0067499C" w:rsidRDefault="00000000">
            <w:r>
              <w:rPr>
                <w:rFonts w:cs="Montserrat"/>
                <w:color w:val="000000"/>
              </w:rPr>
              <w:t>Candidate specialty:</w:t>
            </w:r>
          </w:p>
        </w:tc>
        <w:tc>
          <w:tcPr>
            <w:tcW w:w="3690" w:type="dxa"/>
            <w:gridSpan w:val="8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2CEFBE" w14:textId="77777777" w:rsidR="0067499C" w:rsidRDefault="0067499C" w:rsidP="0068541C">
            <w:pPr>
              <w:jc w:val="center"/>
            </w:pPr>
          </w:p>
        </w:tc>
        <w:tc>
          <w:tcPr>
            <w:tcW w:w="323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F6081E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تخصص المرشح:</w:t>
            </w:r>
          </w:p>
        </w:tc>
      </w:tr>
      <w:tr w:rsidR="0067499C" w14:paraId="58AE6C9D" w14:textId="77777777" w:rsidTr="0068541C">
        <w:trPr>
          <w:cantSplit/>
          <w:trHeight w:val="128"/>
        </w:trPr>
        <w:tc>
          <w:tcPr>
            <w:tcW w:w="3842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BD39CC" w14:textId="77777777" w:rsidR="0067499C" w:rsidRDefault="00000000">
            <w:r>
              <w:rPr>
                <w:rFonts w:cs="Montserrat"/>
                <w:color w:val="000000"/>
              </w:rPr>
              <w:t>Candidate nationality:</w:t>
            </w:r>
          </w:p>
        </w:tc>
        <w:tc>
          <w:tcPr>
            <w:tcW w:w="3690" w:type="dxa"/>
            <w:gridSpan w:val="8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5F406B" w14:textId="77777777" w:rsidR="0067499C" w:rsidRDefault="0067499C" w:rsidP="0068541C">
            <w:pPr>
              <w:jc w:val="center"/>
            </w:pPr>
          </w:p>
        </w:tc>
        <w:tc>
          <w:tcPr>
            <w:tcW w:w="323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3725B5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جنسية المرشح:</w:t>
            </w:r>
          </w:p>
        </w:tc>
      </w:tr>
      <w:tr w:rsidR="0067499C" w14:paraId="459333C1" w14:textId="77777777" w:rsidTr="0068541C">
        <w:trPr>
          <w:cantSplit/>
          <w:trHeight w:val="137"/>
        </w:trPr>
        <w:tc>
          <w:tcPr>
            <w:tcW w:w="3842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89B766" w14:textId="77777777" w:rsidR="0067499C" w:rsidRDefault="00000000">
            <w:r>
              <w:rPr>
                <w:rFonts w:cs="Montserrat"/>
                <w:color w:val="000000"/>
              </w:rPr>
              <w:t>Recruiting source:</w:t>
            </w:r>
          </w:p>
        </w:tc>
        <w:tc>
          <w:tcPr>
            <w:tcW w:w="3690" w:type="dxa"/>
            <w:gridSpan w:val="8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4DA144" w14:textId="77777777" w:rsidR="0067499C" w:rsidRDefault="0067499C" w:rsidP="0068541C">
            <w:pPr>
              <w:jc w:val="center"/>
            </w:pPr>
          </w:p>
        </w:tc>
        <w:tc>
          <w:tcPr>
            <w:tcW w:w="323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30860C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مصدر التوظيف:</w:t>
            </w:r>
          </w:p>
        </w:tc>
      </w:tr>
      <w:tr w:rsidR="0067499C" w14:paraId="66504A8F" w14:textId="77777777" w:rsidTr="0068541C">
        <w:trPr>
          <w:cantSplit/>
          <w:trHeight w:val="137"/>
        </w:trPr>
        <w:tc>
          <w:tcPr>
            <w:tcW w:w="3842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355233" w14:textId="77777777" w:rsidR="0067499C" w:rsidRDefault="00000000">
            <w:r>
              <w:rPr>
                <w:rFonts w:cs="Montserrat"/>
                <w:color w:val="000000"/>
              </w:rPr>
              <w:t>Job category (As per position applied):</w:t>
            </w:r>
          </w:p>
        </w:tc>
        <w:tc>
          <w:tcPr>
            <w:tcW w:w="3690" w:type="dxa"/>
            <w:gridSpan w:val="8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9F3543" w14:textId="77777777" w:rsidR="0067499C" w:rsidRDefault="0067499C" w:rsidP="0068541C">
            <w:pPr>
              <w:jc w:val="center"/>
            </w:pPr>
          </w:p>
        </w:tc>
        <w:tc>
          <w:tcPr>
            <w:tcW w:w="323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CB10CD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فئة الوظيفة (حسب الوظيفة التي تم التقدم لها):</w:t>
            </w:r>
          </w:p>
        </w:tc>
      </w:tr>
      <w:tr w:rsidR="0067499C" w14:paraId="7AC90E78" w14:textId="77777777" w:rsidTr="0068541C">
        <w:trPr>
          <w:cantSplit/>
          <w:trHeight w:val="236"/>
        </w:trPr>
        <w:tc>
          <w:tcPr>
            <w:tcW w:w="3842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4931BC" w14:textId="77777777" w:rsidR="0067499C" w:rsidRDefault="00000000">
            <w:r>
              <w:rPr>
                <w:rFonts w:cs="Montserrat"/>
                <w:color w:val="000000"/>
              </w:rPr>
              <w:t>Work experience in the profession in months:</w:t>
            </w:r>
          </w:p>
        </w:tc>
        <w:tc>
          <w:tcPr>
            <w:tcW w:w="3690" w:type="dxa"/>
            <w:gridSpan w:val="8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05C559" w14:textId="77777777" w:rsidR="0067499C" w:rsidRDefault="0067499C" w:rsidP="0068541C">
            <w:pPr>
              <w:jc w:val="center"/>
            </w:pPr>
          </w:p>
        </w:tc>
        <w:tc>
          <w:tcPr>
            <w:tcW w:w="323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70CF2E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الخبرة العملية في هذا المجال بالشهور:</w:t>
            </w:r>
          </w:p>
        </w:tc>
      </w:tr>
      <w:tr w:rsidR="0067499C" w14:paraId="6635FA3E" w14:textId="77777777" w:rsidTr="0068541C">
        <w:trPr>
          <w:cantSplit/>
          <w:trHeight w:val="56"/>
        </w:trPr>
        <w:tc>
          <w:tcPr>
            <w:tcW w:w="3842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3D0DFA" w14:textId="77777777" w:rsidR="0067499C" w:rsidRDefault="00000000">
            <w:r>
              <w:rPr>
                <w:rFonts w:cs="Montserrat"/>
                <w:color w:val="000000"/>
              </w:rPr>
              <w:t>Job grade according to work experience in months:</w:t>
            </w:r>
          </w:p>
        </w:tc>
        <w:tc>
          <w:tcPr>
            <w:tcW w:w="3690" w:type="dxa"/>
            <w:gridSpan w:val="8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4DF760" w14:textId="77777777" w:rsidR="0067499C" w:rsidRDefault="0067499C" w:rsidP="0068541C">
            <w:pPr>
              <w:jc w:val="center"/>
            </w:pPr>
          </w:p>
        </w:tc>
        <w:tc>
          <w:tcPr>
            <w:tcW w:w="3238" w:type="dxa"/>
            <w:gridSpan w:val="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18099F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الرتبة الوظيفية وفقًا لخبرة العمل بالأشهر:</w:t>
            </w:r>
          </w:p>
        </w:tc>
      </w:tr>
      <w:tr w:rsidR="0067499C" w14:paraId="78193D49" w14:textId="77777777" w:rsidTr="0068541C">
        <w:trPr>
          <w:cantSplit/>
          <w:trHeight w:val="302"/>
        </w:trPr>
        <w:tc>
          <w:tcPr>
            <w:tcW w:w="5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CE026D" w14:textId="77777777" w:rsidR="0067499C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INTERVIEW DETAILS</w:t>
            </w:r>
          </w:p>
        </w:tc>
        <w:tc>
          <w:tcPr>
            <w:tcW w:w="50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3FEAA2" w14:textId="77777777" w:rsidR="0067499C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تفاصيل المقابلة</w:t>
            </w:r>
          </w:p>
        </w:tc>
      </w:tr>
      <w:tr w:rsidR="0067499C" w14:paraId="2FC2CA08" w14:textId="77777777" w:rsidTr="00272515">
        <w:trPr>
          <w:cantSplit/>
          <w:trHeight w:val="74"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51240F" w14:textId="77777777" w:rsidR="0067499C" w:rsidRDefault="00000000">
            <w:r>
              <w:rPr>
                <w:rFonts w:cs="Montserrat"/>
                <w:color w:val="000000"/>
              </w:rPr>
              <w:t>Interview for the department:</w:t>
            </w:r>
          </w:p>
        </w:tc>
        <w:tc>
          <w:tcPr>
            <w:tcW w:w="5143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E14E1B" w14:textId="77777777" w:rsidR="0067499C" w:rsidRDefault="0067499C" w:rsidP="0068541C">
            <w:pPr>
              <w:jc w:val="center"/>
            </w:pPr>
          </w:p>
        </w:tc>
        <w:tc>
          <w:tcPr>
            <w:tcW w:w="2595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7E48FC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مقابلة مع القسم:</w:t>
            </w:r>
          </w:p>
        </w:tc>
      </w:tr>
      <w:tr w:rsidR="0067499C" w14:paraId="3C967266" w14:textId="77777777" w:rsidTr="00272515">
        <w:trPr>
          <w:cantSplit/>
          <w:trHeight w:val="38"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CD709E" w14:textId="77777777" w:rsidR="0067499C" w:rsidRDefault="00000000">
            <w:r>
              <w:rPr>
                <w:rFonts w:cs="Montserrat"/>
                <w:color w:val="000000"/>
              </w:rPr>
              <w:t>Interviewed by:</w:t>
            </w:r>
          </w:p>
        </w:tc>
        <w:tc>
          <w:tcPr>
            <w:tcW w:w="5143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6643D4" w14:textId="77777777" w:rsidR="0067499C" w:rsidRDefault="0067499C" w:rsidP="0068541C">
            <w:pPr>
              <w:jc w:val="center"/>
            </w:pPr>
          </w:p>
        </w:tc>
        <w:tc>
          <w:tcPr>
            <w:tcW w:w="2595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44DB1C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أجرى المقابلة:</w:t>
            </w:r>
          </w:p>
        </w:tc>
      </w:tr>
      <w:tr w:rsidR="0067499C" w14:paraId="5101F705" w14:textId="77777777" w:rsidTr="00272515">
        <w:trPr>
          <w:cantSplit/>
          <w:trHeight w:val="137"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AF99DB" w14:textId="77777777" w:rsidR="0067499C" w:rsidRDefault="00000000">
            <w:r>
              <w:rPr>
                <w:rFonts w:cs="Montserrat"/>
                <w:color w:val="000000"/>
              </w:rPr>
              <w:t>Interview date:</w:t>
            </w:r>
          </w:p>
        </w:tc>
        <w:tc>
          <w:tcPr>
            <w:tcW w:w="5143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AE487D" w14:textId="77777777" w:rsidR="0067499C" w:rsidRDefault="00000000" w:rsidP="0068541C">
            <w:pPr>
              <w:jc w:val="center"/>
            </w:pPr>
            <w:proofErr w:type="gramStart"/>
            <w:r>
              <w:rPr>
                <w:rFonts w:cs="Montserrat"/>
                <w:color w:val="000000"/>
              </w:rPr>
              <w:t>20____/_</w:t>
            </w:r>
            <w:proofErr w:type="gramEnd"/>
            <w:r>
              <w:rPr>
                <w:rFonts w:cs="Montserrat"/>
                <w:color w:val="000000"/>
              </w:rPr>
              <w:t>__</w:t>
            </w:r>
            <w:proofErr w:type="gramStart"/>
            <w:r>
              <w:rPr>
                <w:rFonts w:cs="Montserrat"/>
                <w:color w:val="000000"/>
              </w:rPr>
              <w:t>_/_</w:t>
            </w:r>
            <w:proofErr w:type="gramEnd"/>
            <w:r>
              <w:rPr>
                <w:rFonts w:cs="Montserrat"/>
                <w:color w:val="000000"/>
              </w:rPr>
              <w:t>___</w:t>
            </w:r>
          </w:p>
        </w:tc>
        <w:tc>
          <w:tcPr>
            <w:tcW w:w="2595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1FCCD6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تاريخ المقابلة:</w:t>
            </w:r>
          </w:p>
        </w:tc>
      </w:tr>
      <w:tr w:rsidR="0067499C" w14:paraId="104F85CC" w14:textId="77777777" w:rsidTr="00272515">
        <w:trPr>
          <w:cantSplit/>
          <w:trHeight w:val="146"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6E6D62" w14:textId="77777777" w:rsidR="0067499C" w:rsidRDefault="00000000">
            <w:r>
              <w:rPr>
                <w:rFonts w:cs="Montserrat"/>
                <w:color w:val="000000"/>
              </w:rPr>
              <w:t>Salary expectations:</w:t>
            </w:r>
          </w:p>
        </w:tc>
        <w:tc>
          <w:tcPr>
            <w:tcW w:w="5143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671806" w14:textId="77777777" w:rsidR="0067499C" w:rsidRDefault="0067499C" w:rsidP="0068541C">
            <w:pPr>
              <w:jc w:val="center"/>
            </w:pPr>
          </w:p>
        </w:tc>
        <w:tc>
          <w:tcPr>
            <w:tcW w:w="2595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118CB2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التوقعات المتعلقة بالراتب:</w:t>
            </w:r>
          </w:p>
        </w:tc>
      </w:tr>
      <w:tr w:rsidR="0067499C" w14:paraId="3C51DFD0" w14:textId="77777777" w:rsidTr="00272515">
        <w:trPr>
          <w:cantSplit/>
          <w:trHeight w:val="35"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CCA39F" w14:textId="77777777" w:rsidR="0067499C" w:rsidRDefault="00000000">
            <w:r>
              <w:rPr>
                <w:rFonts w:cs="Montserrat"/>
                <w:color w:val="000000"/>
              </w:rPr>
              <w:t>Approximate start date:</w:t>
            </w:r>
          </w:p>
        </w:tc>
        <w:tc>
          <w:tcPr>
            <w:tcW w:w="5143" w:type="dxa"/>
            <w:gridSpan w:val="10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DF3AA" w14:textId="77777777" w:rsidR="0067499C" w:rsidRDefault="0067499C" w:rsidP="0068541C">
            <w:pPr>
              <w:jc w:val="center"/>
            </w:pPr>
          </w:p>
        </w:tc>
        <w:tc>
          <w:tcPr>
            <w:tcW w:w="2595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697F9F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تاريخ البدء التقريبي:</w:t>
            </w:r>
          </w:p>
        </w:tc>
      </w:tr>
      <w:tr w:rsidR="0067499C" w14:paraId="0FBD0B8E" w14:textId="77777777" w:rsidTr="0068541C">
        <w:trPr>
          <w:cantSplit/>
          <w:trHeight w:val="302"/>
        </w:trPr>
        <w:tc>
          <w:tcPr>
            <w:tcW w:w="5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03FB84" w14:textId="77777777" w:rsidR="0067499C" w:rsidRDefault="00000000">
            <w:proofErr w:type="gramStart"/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EVALUATION</w:t>
            </w:r>
            <w:proofErr w:type="gramEnd"/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 GRADES</w:t>
            </w:r>
          </w:p>
        </w:tc>
        <w:tc>
          <w:tcPr>
            <w:tcW w:w="50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D4BF56" w14:textId="77777777" w:rsidR="0067499C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درجات التقييم</w:t>
            </w:r>
          </w:p>
        </w:tc>
      </w:tr>
      <w:tr w:rsidR="0067499C" w14:paraId="78E97ACB" w14:textId="77777777" w:rsidTr="0068541C">
        <w:trPr>
          <w:cantSplit/>
          <w:trHeight w:val="400"/>
        </w:trPr>
        <w:tc>
          <w:tcPr>
            <w:tcW w:w="529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1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3940"/>
              <w:gridCol w:w="1205"/>
            </w:tblGrid>
            <w:tr w:rsidR="0067499C" w14:paraId="234FE853" w14:textId="77777777" w:rsidTr="00D20B36">
              <w:trPr>
                <w:cantSplit/>
                <w:trHeight w:val="281"/>
              </w:trPr>
              <w:tc>
                <w:tcPr>
                  <w:tcW w:w="5145" w:type="dxa"/>
                  <w:gridSpan w:val="2"/>
                  <w:tcBorders>
                    <w:top w:val="single" w:sz="2" w:space="0" w:color="AB794F"/>
                    <w:left w:val="nil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270FABC" w14:textId="77777777" w:rsidR="0067499C" w:rsidRPr="0068541C" w:rsidRDefault="00000000" w:rsidP="0068541C">
                  <w:pPr>
                    <w:spacing w:before="24" w:after="24"/>
                    <w:jc w:val="center"/>
                    <w:rPr>
                      <w:b/>
                      <w:bCs/>
                    </w:rPr>
                  </w:pPr>
                  <w:r w:rsidRPr="0068541C">
                    <w:rPr>
                      <w:rFonts w:cs="Montserrat"/>
                      <w:b/>
                      <w:bCs/>
                      <w:color w:val="000000"/>
                    </w:rPr>
                    <w:t xml:space="preserve">HR Evaluation / </w:t>
                  </w:r>
                  <w:r w:rsidRPr="0068541C">
                    <w:rPr>
                      <w:rFonts w:ascii="Noto Kufi Arabic" w:hAnsi="Noto Kufi Arabic"/>
                      <w:b/>
                      <w:bCs/>
                      <w:color w:val="000000"/>
                      <w:rtl/>
                    </w:rPr>
                    <w:t>تقييم الموارد البشرية</w:t>
                  </w:r>
                </w:p>
              </w:tc>
            </w:tr>
            <w:tr w:rsidR="0068541C" w14:paraId="296801DF" w14:textId="77777777" w:rsidTr="00272515">
              <w:trPr>
                <w:cantSplit/>
                <w:trHeight w:val="61"/>
              </w:trPr>
              <w:tc>
                <w:tcPr>
                  <w:tcW w:w="3940" w:type="dxa"/>
                  <w:tcBorders>
                    <w:top w:val="single" w:sz="18" w:space="0" w:color="561B2F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6701E29" w14:textId="2EDD83C1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English Proficiency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إتقان اللغة الإنجليزية</w:t>
                  </w:r>
                </w:p>
              </w:tc>
              <w:tc>
                <w:tcPr>
                  <w:tcW w:w="1205" w:type="dxa"/>
                  <w:tcBorders>
                    <w:top w:val="single" w:sz="18" w:space="0" w:color="561B2F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1DF70ADA" w14:textId="21E8AE36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3844A234" w14:textId="77777777" w:rsidTr="00272515">
              <w:trPr>
                <w:cantSplit/>
                <w:trHeight w:val="30"/>
              </w:trPr>
              <w:tc>
                <w:tcPr>
                  <w:tcW w:w="394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BC223EA" w14:textId="3EAC34E9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Motivation for Role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التسمية</w:t>
                  </w:r>
                </w:p>
              </w:tc>
              <w:tc>
                <w:tcPr>
                  <w:tcW w:w="1205" w:type="dxa"/>
                  <w:tcBorders>
                    <w:top w:val="single" w:sz="4" w:space="0" w:color="AB794F" w:themeColor="accent2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61B6AE2B" w14:textId="35092AF7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3A6F12BE" w14:textId="77777777" w:rsidTr="00AA3CAD">
              <w:trPr>
                <w:cantSplit/>
                <w:trHeight w:val="30"/>
              </w:trPr>
              <w:tc>
                <w:tcPr>
                  <w:tcW w:w="394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DFE6F85" w14:textId="7F41EE60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Cultural Fit &amp; Attitude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التوافق الثقافي والموقف</w:t>
                  </w:r>
                </w:p>
              </w:tc>
              <w:tc>
                <w:tcPr>
                  <w:tcW w:w="1205" w:type="dxa"/>
                  <w:tcBorders>
                    <w:top w:val="single" w:sz="4" w:space="0" w:color="AB794F" w:themeColor="accent2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3C0F8506" w14:textId="3BC6A03F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6AA81E48" w14:textId="77777777" w:rsidTr="00AA3CAD">
              <w:trPr>
                <w:cantSplit/>
                <w:trHeight w:val="30"/>
              </w:trPr>
              <w:tc>
                <w:tcPr>
                  <w:tcW w:w="394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ED27B08" w14:textId="7013AC5D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Communication Skills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مهارات الاتصال</w:t>
                  </w:r>
                </w:p>
              </w:tc>
              <w:tc>
                <w:tcPr>
                  <w:tcW w:w="1205" w:type="dxa"/>
                  <w:tcBorders>
                    <w:top w:val="single" w:sz="4" w:space="0" w:color="AB794F" w:themeColor="accent2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522EDB83" w14:textId="0716C00E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386D9044" w14:textId="77777777" w:rsidTr="00AA3CAD">
              <w:trPr>
                <w:cantSplit/>
                <w:trHeight w:val="30"/>
              </w:trPr>
              <w:tc>
                <w:tcPr>
                  <w:tcW w:w="394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A075A0E" w14:textId="698A90AD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Professionalism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التسمية</w:t>
                  </w:r>
                </w:p>
              </w:tc>
              <w:tc>
                <w:tcPr>
                  <w:tcW w:w="1205" w:type="dxa"/>
                  <w:tcBorders>
                    <w:top w:val="single" w:sz="4" w:space="0" w:color="AB794F" w:themeColor="accent2"/>
                    <w:left w:val="nil"/>
                    <w:bottom w:val="single" w:sz="18" w:space="0" w:color="561B2F"/>
                    <w:right w:val="single" w:sz="18" w:space="0" w:color="561B2F"/>
                  </w:tcBorders>
                  <w:vAlign w:val="center"/>
                </w:tcPr>
                <w:p w14:paraId="4E9EAD5C" w14:textId="7E78C415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5330068F" w14:textId="77777777" w:rsidR="0067499C" w:rsidRDefault="0067499C"/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786EF8" w14:textId="77777777" w:rsidR="0067499C" w:rsidRDefault="0067499C"/>
        </w:tc>
        <w:tc>
          <w:tcPr>
            <w:tcW w:w="529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145" w:type="dxa"/>
              <w:tblInd w:w="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4050"/>
              <w:gridCol w:w="1080"/>
              <w:gridCol w:w="15"/>
            </w:tblGrid>
            <w:tr w:rsidR="0067499C" w14:paraId="580D8680" w14:textId="77777777" w:rsidTr="00D20B36">
              <w:trPr>
                <w:cantSplit/>
                <w:trHeight w:val="35"/>
              </w:trPr>
              <w:tc>
                <w:tcPr>
                  <w:tcW w:w="5145" w:type="dxa"/>
                  <w:gridSpan w:val="3"/>
                  <w:tcBorders>
                    <w:top w:val="single" w:sz="2" w:space="0" w:color="AB794F"/>
                    <w:left w:val="nil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B4603D3" w14:textId="77777777" w:rsidR="0067499C" w:rsidRPr="0068541C" w:rsidRDefault="00000000" w:rsidP="0068541C">
                  <w:pPr>
                    <w:spacing w:before="24" w:after="24"/>
                    <w:jc w:val="center"/>
                    <w:rPr>
                      <w:b/>
                      <w:bCs/>
                    </w:rPr>
                  </w:pPr>
                  <w:r w:rsidRPr="0068541C">
                    <w:rPr>
                      <w:rFonts w:cs="Montserrat"/>
                      <w:b/>
                      <w:bCs/>
                      <w:color w:val="000000"/>
                    </w:rPr>
                    <w:t xml:space="preserve">Technical Evaluation / </w:t>
                  </w:r>
                  <w:r w:rsidRPr="0068541C">
                    <w:rPr>
                      <w:rFonts w:ascii="Noto Kufi Arabic" w:hAnsi="Noto Kufi Arabic"/>
                      <w:b/>
                      <w:bCs/>
                      <w:color w:val="000000"/>
                      <w:rtl/>
                    </w:rPr>
                    <w:t>التقييم الفني</w:t>
                  </w:r>
                </w:p>
              </w:tc>
            </w:tr>
            <w:tr w:rsidR="0068541C" w14:paraId="73203392" w14:textId="77777777" w:rsidTr="00AA3CAD">
              <w:trPr>
                <w:gridAfter w:val="1"/>
                <w:wAfter w:w="15" w:type="dxa"/>
                <w:cantSplit/>
                <w:trHeight w:val="25"/>
              </w:trPr>
              <w:tc>
                <w:tcPr>
                  <w:tcW w:w="4050" w:type="dxa"/>
                  <w:tcBorders>
                    <w:top w:val="single" w:sz="18" w:space="0" w:color="561B2F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3E168AC" w14:textId="3D2F2D7D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Technical Knowledge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المعرفة التقنية</w:t>
                  </w:r>
                </w:p>
              </w:tc>
              <w:tc>
                <w:tcPr>
                  <w:tcW w:w="1080" w:type="dxa"/>
                  <w:tcBorders>
                    <w:top w:val="single" w:sz="18" w:space="0" w:color="561B2F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18E70E67" w14:textId="3D76066D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78D8E18B" w14:textId="77777777" w:rsidTr="00AA3CAD">
              <w:trPr>
                <w:gridAfter w:val="1"/>
                <w:wAfter w:w="15" w:type="dxa"/>
                <w:cantSplit/>
                <w:trHeight w:val="30"/>
              </w:trPr>
              <w:tc>
                <w:tcPr>
                  <w:tcW w:w="405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1F69EB56" w14:textId="21B30DF9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Problem-Solving Skills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مهارات حل المشكلات</w:t>
                  </w:r>
                </w:p>
              </w:tc>
              <w:tc>
                <w:tcPr>
                  <w:tcW w:w="1080" w:type="dxa"/>
                  <w:tcBorders>
                    <w:top w:val="single" w:sz="4" w:space="0" w:color="AB794F" w:themeColor="accent2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5A75EB83" w14:textId="594DF983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5B8E8EED" w14:textId="77777777" w:rsidTr="00AA3CAD">
              <w:trPr>
                <w:gridAfter w:val="1"/>
                <w:wAfter w:w="15" w:type="dxa"/>
                <w:cantSplit/>
                <w:trHeight w:val="30"/>
              </w:trPr>
              <w:tc>
                <w:tcPr>
                  <w:tcW w:w="405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88E61E3" w14:textId="649E2EC9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Relevant Experience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الخبرة ذات الصلة</w:t>
                  </w:r>
                </w:p>
              </w:tc>
              <w:tc>
                <w:tcPr>
                  <w:tcW w:w="1080" w:type="dxa"/>
                  <w:tcBorders>
                    <w:top w:val="single" w:sz="4" w:space="0" w:color="AB794F" w:themeColor="accent2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33519359" w14:textId="1BEDB03A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41F73A73" w14:textId="77777777" w:rsidTr="00AA3CAD">
              <w:trPr>
                <w:gridAfter w:val="1"/>
                <w:wAfter w:w="15" w:type="dxa"/>
                <w:cantSplit/>
                <w:trHeight w:val="96"/>
              </w:trPr>
              <w:tc>
                <w:tcPr>
                  <w:tcW w:w="405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E66E1B6" w14:textId="10267A42" w:rsidR="0068541C" w:rsidRPr="0068541C" w:rsidRDefault="0068541C" w:rsidP="0068541C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Software/Tool Proficiency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إتقان استخدام البرامج/الأدوات</w:t>
                  </w:r>
                </w:p>
              </w:tc>
              <w:tc>
                <w:tcPr>
                  <w:tcW w:w="1080" w:type="dxa"/>
                  <w:tcBorders>
                    <w:top w:val="single" w:sz="4" w:space="0" w:color="AB794F" w:themeColor="accent2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070E12E3" w14:textId="4E00C3DD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68541C" w14:paraId="00F3E309" w14:textId="77777777" w:rsidTr="00AA3CAD">
              <w:trPr>
                <w:gridAfter w:val="1"/>
                <w:wAfter w:w="15" w:type="dxa"/>
                <w:cantSplit/>
                <w:trHeight w:val="30"/>
              </w:trPr>
              <w:tc>
                <w:tcPr>
                  <w:tcW w:w="405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F392300" w14:textId="3E817CE6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Learning Adaptability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التسمية</w:t>
                  </w:r>
                </w:p>
              </w:tc>
              <w:tc>
                <w:tcPr>
                  <w:tcW w:w="1080" w:type="dxa"/>
                  <w:tcBorders>
                    <w:top w:val="single" w:sz="4" w:space="0" w:color="AB794F" w:themeColor="accent2"/>
                    <w:left w:val="nil"/>
                    <w:bottom w:val="single" w:sz="18" w:space="0" w:color="561B2F"/>
                    <w:right w:val="single" w:sz="18" w:space="0" w:color="561B2F"/>
                  </w:tcBorders>
                  <w:vAlign w:val="center"/>
                </w:tcPr>
                <w:p w14:paraId="448A1928" w14:textId="3500EAB6" w:rsidR="0068541C" w:rsidRDefault="0068541C" w:rsidP="0068541C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7FFBC60A" w14:textId="77777777" w:rsidR="0067499C" w:rsidRDefault="0067499C"/>
        </w:tc>
      </w:tr>
      <w:tr w:rsidR="0067499C" w14:paraId="60D00922" w14:textId="77777777" w:rsidTr="00272515">
        <w:trPr>
          <w:cantSplit/>
          <w:trHeight w:val="35"/>
        </w:trPr>
        <w:tc>
          <w:tcPr>
            <w:tcW w:w="10770" w:type="dxa"/>
            <w:gridSpan w:val="13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82A3BA" w14:textId="10D33DCF" w:rsidR="0067499C" w:rsidRDefault="00000000" w:rsidP="0068541C">
            <w:pPr>
              <w:jc w:val="center"/>
            </w:pPr>
            <w:r>
              <w:rPr>
                <w:rFonts w:cs="Montserrat"/>
                <w:color w:val="000000"/>
              </w:rPr>
              <w:t>(1 = Poor. 2 = Fair. 3 = Good. 4 = Very Good. 5 = Excellent)</w:t>
            </w:r>
            <w:r w:rsidR="0068541C">
              <w:rPr>
                <w:rFonts w:cs="Montserrat"/>
                <w:color w:val="000000"/>
              </w:rPr>
              <w:t xml:space="preserve"> / </w:t>
            </w:r>
            <w:r>
              <w:rPr>
                <w:rFonts w:ascii="Noto Kufi Arabic" w:hAnsi="Noto Kufi Arabic"/>
                <w:color w:val="000000"/>
                <w:rtl/>
              </w:rPr>
              <w:t>(1 = ضعيف. 2 = مقبول. 3 = جيد. 4 = جيد جدًا. 5 = ممتاز)</w:t>
            </w:r>
          </w:p>
        </w:tc>
      </w:tr>
      <w:tr w:rsidR="0067499C" w14:paraId="00F95891" w14:textId="77777777" w:rsidTr="0068541C">
        <w:trPr>
          <w:cantSplit/>
          <w:trHeight w:val="302"/>
        </w:trPr>
        <w:tc>
          <w:tcPr>
            <w:tcW w:w="5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FB5324" w14:textId="77777777" w:rsidR="0067499C" w:rsidRDefault="00000000">
            <w:proofErr w:type="gramStart"/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EVALUATION</w:t>
            </w:r>
            <w:proofErr w:type="gramEnd"/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 RESULT</w:t>
            </w:r>
          </w:p>
        </w:tc>
        <w:tc>
          <w:tcPr>
            <w:tcW w:w="50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B1543B" w14:textId="77777777" w:rsidR="0067499C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نتيجة التقييم</w:t>
            </w:r>
          </w:p>
        </w:tc>
      </w:tr>
      <w:tr w:rsidR="0067499C" w14:paraId="6D82D86F" w14:textId="77777777" w:rsidTr="0068541C">
        <w:trPr>
          <w:cantSplit/>
          <w:trHeight w:val="400"/>
        </w:trPr>
        <w:tc>
          <w:tcPr>
            <w:tcW w:w="52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680"/>
              <w:gridCol w:w="2430"/>
            </w:tblGrid>
            <w:tr w:rsidR="0067499C" w14:paraId="16A0A115" w14:textId="77777777" w:rsidTr="00272515">
              <w:trPr>
                <w:cantSplit/>
                <w:trHeight w:val="83"/>
              </w:trPr>
              <w:tc>
                <w:tcPr>
                  <w:tcW w:w="5110" w:type="dxa"/>
                  <w:gridSpan w:val="2"/>
                  <w:tcBorders>
                    <w:top w:val="single" w:sz="2" w:space="0" w:color="AB794F"/>
                    <w:left w:val="nil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8C77356" w14:textId="77777777" w:rsidR="0067499C" w:rsidRDefault="00000000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Additional Comments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تعليقات إضافية</w:t>
                  </w:r>
                </w:p>
              </w:tc>
            </w:tr>
            <w:tr w:rsidR="00AA3CAD" w14:paraId="13E74C5C" w14:textId="77777777" w:rsidTr="00D20B36">
              <w:trPr>
                <w:cantSplit/>
                <w:trHeight w:val="370"/>
              </w:trPr>
              <w:tc>
                <w:tcPr>
                  <w:tcW w:w="2680" w:type="dxa"/>
                  <w:tcBorders>
                    <w:top w:val="single" w:sz="18" w:space="0" w:color="561B2F"/>
                    <w:left w:val="single" w:sz="18" w:space="0" w:color="561B2F" w:themeColor="accent1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7E90A723" w14:textId="14E6F347" w:rsidR="00AA3CAD" w:rsidRPr="00AA3CAD" w:rsidRDefault="00AA3CAD" w:rsidP="00AA3CA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HR Interviewer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المسؤول عن إجراء المقابلات في قسم الموارد البشرية</w:t>
                  </w:r>
                </w:p>
              </w:tc>
              <w:tc>
                <w:tcPr>
                  <w:tcW w:w="2430" w:type="dxa"/>
                  <w:tcBorders>
                    <w:top w:val="single" w:sz="18" w:space="0" w:color="561B2F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05727B0D" w14:textId="53D3C746" w:rsidR="00AA3CAD" w:rsidRDefault="00AA3CAD" w:rsidP="00AA3CAD">
                  <w:pPr>
                    <w:spacing w:before="24" w:after="24"/>
                    <w:ind w:right="-350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AA3CAD" w14:paraId="1F949ECC" w14:textId="77777777" w:rsidTr="00D20B36">
              <w:trPr>
                <w:cantSplit/>
                <w:trHeight w:val="591"/>
              </w:trPr>
              <w:tc>
                <w:tcPr>
                  <w:tcW w:w="2680" w:type="dxa"/>
                  <w:tcBorders>
                    <w:top w:val="single" w:sz="4" w:space="0" w:color="AB794F" w:themeColor="accent2"/>
                    <w:left w:val="single" w:sz="18" w:space="0" w:color="561B2F" w:themeColor="accent1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36AD0AA" w14:textId="4873934E" w:rsidR="00AA3CAD" w:rsidRDefault="00AA3CAD" w:rsidP="00AA3CA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Technical Interviewer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محاور فني</w:t>
                  </w:r>
                </w:p>
              </w:tc>
              <w:tc>
                <w:tcPr>
                  <w:tcW w:w="2430" w:type="dxa"/>
                  <w:tcBorders>
                    <w:top w:val="single" w:sz="4" w:space="0" w:color="AB794F" w:themeColor="accent2"/>
                    <w:left w:val="nil"/>
                    <w:bottom w:val="single" w:sz="18" w:space="0" w:color="561B2F"/>
                    <w:right w:val="single" w:sz="18" w:space="0" w:color="561B2F"/>
                  </w:tcBorders>
                  <w:vAlign w:val="center"/>
                </w:tcPr>
                <w:p w14:paraId="51F42DFA" w14:textId="056233D3" w:rsidR="00AA3CAD" w:rsidRDefault="00AA3CAD" w:rsidP="00AA3CA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34B269DF" w14:textId="77777777" w:rsidR="0067499C" w:rsidRDefault="0067499C"/>
        </w:tc>
        <w:tc>
          <w:tcPr>
            <w:tcW w:w="34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945C11" w14:textId="77777777" w:rsidR="0067499C" w:rsidRDefault="0067499C"/>
        </w:tc>
        <w:tc>
          <w:tcPr>
            <w:tcW w:w="521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5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3940"/>
              <w:gridCol w:w="1200"/>
              <w:gridCol w:w="405"/>
            </w:tblGrid>
            <w:tr w:rsidR="0067499C" w14:paraId="288B7F28" w14:textId="77777777" w:rsidTr="00D20B36">
              <w:trPr>
                <w:cantSplit/>
                <w:trHeight w:val="56"/>
              </w:trPr>
              <w:tc>
                <w:tcPr>
                  <w:tcW w:w="5545" w:type="dxa"/>
                  <w:gridSpan w:val="3"/>
                  <w:tcBorders>
                    <w:top w:val="single" w:sz="2" w:space="0" w:color="AB794F"/>
                    <w:left w:val="nil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459CB9AA" w14:textId="5A6C8C9F" w:rsidR="0067499C" w:rsidRDefault="00D20B36">
                  <w:pPr>
                    <w:spacing w:before="24" w:after="24"/>
                  </w:pPr>
                  <w:r w:rsidRPr="00D20B36">
                    <w:rPr>
                      <w:rFonts w:cs="Montserrat"/>
                      <w:color w:val="000000"/>
                    </w:rPr>
                    <w:t>Evaluator signatures</w:t>
                  </w:r>
                  <w:r>
                    <w:rPr>
                      <w:rFonts w:cs="Montserrat"/>
                      <w:color w:val="000000"/>
                    </w:rPr>
                    <w:t xml:space="preserve"> </w:t>
                  </w:r>
                  <w:r w:rsidR="00000000">
                    <w:rPr>
                      <w:rFonts w:cs="Montserrat"/>
                      <w:color w:val="000000"/>
                    </w:rPr>
                    <w:t xml:space="preserve">/ </w:t>
                  </w:r>
                  <w:r w:rsidRPr="00D20B36">
                    <w:rPr>
                      <w:rFonts w:ascii="Noto Kufi Arabic" w:hAnsi="Noto Kufi Arabic"/>
                      <w:color w:val="000000"/>
                      <w:rtl/>
                    </w:rPr>
                    <w:t>توقيعات المُقيِّمين</w:t>
                  </w:r>
                </w:p>
              </w:tc>
            </w:tr>
            <w:tr w:rsidR="00AA3CAD" w14:paraId="5F0D4981" w14:textId="77777777" w:rsidTr="00D20B36">
              <w:trPr>
                <w:gridAfter w:val="1"/>
                <w:wAfter w:w="405" w:type="dxa"/>
                <w:cantSplit/>
                <w:trHeight w:val="370"/>
              </w:trPr>
              <w:tc>
                <w:tcPr>
                  <w:tcW w:w="3940" w:type="dxa"/>
                  <w:tcBorders>
                    <w:top w:val="single" w:sz="18" w:space="0" w:color="561B2F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4AFB5405" w14:textId="0BDA8FFA" w:rsidR="00AA3CAD" w:rsidRPr="00AA3CAD" w:rsidRDefault="00AA3CAD" w:rsidP="00AA3CA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HR Interviewer signature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توقيع القائم بإجراء المقابلة في قسم الموارد البشرية</w:t>
                  </w:r>
                </w:p>
              </w:tc>
              <w:tc>
                <w:tcPr>
                  <w:tcW w:w="1200" w:type="dxa"/>
                  <w:tcBorders>
                    <w:top w:val="single" w:sz="18" w:space="0" w:color="561B2F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55B01472" w14:textId="24437564" w:rsidR="00AA3CAD" w:rsidRDefault="00AA3CAD" w:rsidP="00D20B36">
                  <w:pPr>
                    <w:spacing w:before="24" w:after="24"/>
                    <w:ind w:right="-270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AA3CAD" w14:paraId="1F961018" w14:textId="77777777" w:rsidTr="00D20B36">
              <w:trPr>
                <w:gridAfter w:val="1"/>
                <w:wAfter w:w="405" w:type="dxa"/>
                <w:cantSplit/>
                <w:trHeight w:val="370"/>
              </w:trPr>
              <w:tc>
                <w:tcPr>
                  <w:tcW w:w="3940" w:type="dxa"/>
                  <w:tcBorders>
                    <w:top w:val="single" w:sz="4" w:space="0" w:color="AB794F" w:themeColor="accent2"/>
                    <w:left w:val="single" w:sz="18" w:space="0" w:color="561B2F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1772A57D" w14:textId="7ED6A73B" w:rsidR="00AA3CAD" w:rsidRDefault="00AA3CA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Technical Interviewer signature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توقيع القائم بإجراء المقابلة الفنية</w:t>
                  </w:r>
                </w:p>
              </w:tc>
              <w:tc>
                <w:tcPr>
                  <w:tcW w:w="1200" w:type="dxa"/>
                  <w:tcBorders>
                    <w:top w:val="single" w:sz="4" w:space="0" w:color="AB794F" w:themeColor="accent2"/>
                    <w:left w:val="nil"/>
                    <w:bottom w:val="single" w:sz="18" w:space="0" w:color="561B2F"/>
                    <w:right w:val="single" w:sz="18" w:space="0" w:color="561B2F"/>
                  </w:tcBorders>
                  <w:vAlign w:val="center"/>
                </w:tcPr>
                <w:p w14:paraId="2838A170" w14:textId="4E1F0794" w:rsidR="00AA3CAD" w:rsidRDefault="00AA3CAD" w:rsidP="00D20B36">
                  <w:pPr>
                    <w:spacing w:before="24" w:after="24"/>
                    <w:ind w:right="-270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52AA621D" w14:textId="77777777" w:rsidR="0067499C" w:rsidRDefault="0067499C"/>
        </w:tc>
      </w:tr>
      <w:tr w:rsidR="0067499C" w14:paraId="2F8789FE" w14:textId="77777777" w:rsidTr="0068541C">
        <w:trPr>
          <w:cantSplit/>
          <w:trHeight w:val="302"/>
        </w:trPr>
        <w:tc>
          <w:tcPr>
            <w:tcW w:w="5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B61BBA" w14:textId="77777777" w:rsidR="0067499C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FINAL DECISION</w:t>
            </w:r>
          </w:p>
        </w:tc>
        <w:tc>
          <w:tcPr>
            <w:tcW w:w="50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527CB9" w14:textId="77777777" w:rsidR="0067499C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القرار النهائي</w:t>
            </w:r>
          </w:p>
        </w:tc>
      </w:tr>
      <w:tr w:rsidR="0067499C" w14:paraId="3B0F449E" w14:textId="77777777" w:rsidTr="0068541C">
        <w:trPr>
          <w:cantSplit/>
          <w:trHeight w:val="400"/>
        </w:trPr>
        <w:tc>
          <w:tcPr>
            <w:tcW w:w="52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1330"/>
              <w:gridCol w:w="360"/>
              <w:gridCol w:w="2250"/>
              <w:gridCol w:w="1170"/>
            </w:tblGrid>
            <w:tr w:rsidR="00D86056" w14:paraId="4034ADDC" w14:textId="77777777" w:rsidTr="00272515">
              <w:trPr>
                <w:cantSplit/>
                <w:trHeight w:val="124"/>
              </w:trPr>
              <w:tc>
                <w:tcPr>
                  <w:tcW w:w="1330" w:type="dxa"/>
                  <w:tcBorders>
                    <w:top w:val="nil"/>
                    <w:left w:val="nil"/>
                    <w:bottom w:val="single" w:sz="18" w:space="0" w:color="561B2F"/>
                    <w:right w:val="nil"/>
                  </w:tcBorders>
                  <w:shd w:val="clear" w:color="auto" w:fill="51720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B91596D" w14:textId="77777777" w:rsidR="00D86056" w:rsidRDefault="00D86056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ACCEPTED</w:t>
                  </w:r>
                </w:p>
              </w:tc>
              <w:sdt>
                <w:sdtPr>
                  <w:id w:val="-6135216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610" w:type="dxa"/>
                      <w:gridSpan w:val="2"/>
                      <w:tcBorders>
                        <w:top w:val="nil"/>
                        <w:left w:val="nil"/>
                        <w:bottom w:val="single" w:sz="18" w:space="0" w:color="561B2F"/>
                        <w:right w:val="nil"/>
                      </w:tcBorders>
                      <w:shd w:val="clear" w:color="auto" w:fill="517200"/>
                      <w:vAlign w:val="center"/>
                    </w:tcPr>
                    <w:p w14:paraId="7DC5A55E" w14:textId="1F1868E3" w:rsidR="00D86056" w:rsidRDefault="00D86056" w:rsidP="00AA3CAD">
                      <w:pPr>
                        <w:jc w:val="center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70" w:type="dxa"/>
                  <w:tcBorders>
                    <w:top w:val="nil"/>
                    <w:left w:val="nil"/>
                    <w:bottom w:val="single" w:sz="18" w:space="0" w:color="561B2F"/>
                    <w:right w:val="nil"/>
                  </w:tcBorders>
                  <w:shd w:val="clear" w:color="auto" w:fill="51720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22660E06" w14:textId="77777777" w:rsidR="00D86056" w:rsidRDefault="00D86056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مقبول</w:t>
                  </w:r>
                </w:p>
              </w:tc>
            </w:tr>
            <w:tr w:rsidR="00AA3CAD" w14:paraId="3C9544F3" w14:textId="77777777" w:rsidTr="00AA3CAD">
              <w:trPr>
                <w:cantSplit/>
                <w:trHeight w:val="97"/>
              </w:trPr>
              <w:tc>
                <w:tcPr>
                  <w:tcW w:w="1690" w:type="dxa"/>
                  <w:gridSpan w:val="2"/>
                  <w:tcBorders>
                    <w:top w:val="single" w:sz="18" w:space="0" w:color="561B2F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DD43EA3" w14:textId="4E99B671" w:rsidR="00AA3CAD" w:rsidRPr="00AA3CAD" w:rsidRDefault="00AA3CAD" w:rsidP="00AA3CA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Department: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القسم:</w:t>
                  </w:r>
                </w:p>
              </w:tc>
              <w:tc>
                <w:tcPr>
                  <w:tcW w:w="3420" w:type="dxa"/>
                  <w:gridSpan w:val="2"/>
                  <w:tcBorders>
                    <w:top w:val="single" w:sz="18" w:space="0" w:color="561B2F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466F72D6" w14:textId="562252ED" w:rsidR="00AA3CAD" w:rsidRDefault="00AA3CAD" w:rsidP="00AA3CA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AA3CAD" w14:paraId="772709B4" w14:textId="77777777" w:rsidTr="00AA3CAD">
              <w:trPr>
                <w:cantSplit/>
                <w:trHeight w:val="30"/>
              </w:trPr>
              <w:tc>
                <w:tcPr>
                  <w:tcW w:w="1690" w:type="dxa"/>
                  <w:gridSpan w:val="2"/>
                  <w:tcBorders>
                    <w:top w:val="single" w:sz="4" w:space="0" w:color="AB794F" w:themeColor="accent2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3AEAA0A9" w14:textId="6723DADC" w:rsidR="00AA3CAD" w:rsidRPr="00AA3CAD" w:rsidRDefault="00AA3CAD" w:rsidP="00AA3CA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Unit: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الوحدة:</w:t>
                  </w: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B794F" w:themeColor="accent2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5F08FEE2" w14:textId="31C3ADAD" w:rsidR="00AA3CAD" w:rsidRDefault="00AA3CAD" w:rsidP="00AA3CA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AA3CAD" w14:paraId="79EACD01" w14:textId="77777777" w:rsidTr="00AA3CAD">
              <w:trPr>
                <w:cantSplit/>
                <w:trHeight w:val="30"/>
              </w:trPr>
              <w:tc>
                <w:tcPr>
                  <w:tcW w:w="1690" w:type="dxa"/>
                  <w:gridSpan w:val="2"/>
                  <w:tcBorders>
                    <w:top w:val="single" w:sz="4" w:space="0" w:color="AB794F" w:themeColor="accent2"/>
                    <w:left w:val="single" w:sz="18" w:space="0" w:color="561B2F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4EB4BB1" w14:textId="60992EA7" w:rsidR="00AA3CAD" w:rsidRDefault="00AA3CAD" w:rsidP="00AA3CA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  <w:r>
                    <w:rPr>
                      <w:rFonts w:cs="Montserrat"/>
                      <w:color w:val="000000"/>
                    </w:rPr>
                    <w:t xml:space="preserve">Position: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المنصب:</w:t>
                  </w: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B794F" w:themeColor="accent2"/>
                    <w:left w:val="nil"/>
                    <w:bottom w:val="single" w:sz="18" w:space="0" w:color="561B2F"/>
                    <w:right w:val="single" w:sz="18" w:space="0" w:color="561B2F"/>
                  </w:tcBorders>
                  <w:vAlign w:val="center"/>
                </w:tcPr>
                <w:p w14:paraId="2FAC23EB" w14:textId="176A527D" w:rsidR="00AA3CAD" w:rsidRDefault="00AA3CAD" w:rsidP="00AA3CAD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41BBADC8" w14:textId="77777777" w:rsidR="0067499C" w:rsidRDefault="0067499C"/>
        </w:tc>
        <w:tc>
          <w:tcPr>
            <w:tcW w:w="34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06ABF2" w14:textId="77777777" w:rsidR="0067499C" w:rsidRDefault="0067499C"/>
        </w:tc>
        <w:tc>
          <w:tcPr>
            <w:tcW w:w="521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tbl>
            <w:tblPr>
              <w:tblW w:w="52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20" w:type="dxa"/>
                <w:left w:w="80" w:type="dxa"/>
                <w:bottom w:w="2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1426"/>
              <w:gridCol w:w="1184"/>
              <w:gridCol w:w="1710"/>
              <w:gridCol w:w="820"/>
              <w:gridCol w:w="80"/>
            </w:tblGrid>
            <w:tr w:rsidR="00AA3CAD" w14:paraId="25C0AE4D" w14:textId="77777777" w:rsidTr="00272515">
              <w:trPr>
                <w:cantSplit/>
                <w:trHeight w:val="300"/>
              </w:trPr>
              <w:tc>
                <w:tcPr>
                  <w:tcW w:w="1426" w:type="dxa"/>
                  <w:tcBorders>
                    <w:top w:val="nil"/>
                    <w:left w:val="nil"/>
                    <w:bottom w:val="single" w:sz="18" w:space="0" w:color="561B2F"/>
                    <w:right w:val="nil"/>
                  </w:tcBorders>
                  <w:shd w:val="clear" w:color="auto" w:fill="A40C04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04D598B2" w14:textId="77777777" w:rsidR="00AA3CAD" w:rsidRDefault="00AA3CAD" w:rsidP="00AA3CAD"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REJECTED</w:t>
                  </w:r>
                </w:p>
              </w:tc>
              <w:sdt>
                <w:sdtPr>
                  <w:id w:val="6839007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894" w:type="dxa"/>
                      <w:gridSpan w:val="2"/>
                      <w:tcBorders>
                        <w:top w:val="nil"/>
                        <w:left w:val="nil"/>
                        <w:bottom w:val="single" w:sz="18" w:space="0" w:color="561B2F"/>
                        <w:right w:val="nil"/>
                      </w:tcBorders>
                      <w:shd w:val="clear" w:color="auto" w:fill="A40C04"/>
                      <w:vAlign w:val="center"/>
                    </w:tcPr>
                    <w:p w14:paraId="12FF3809" w14:textId="0E6C230C" w:rsidR="00AA3CAD" w:rsidRDefault="00AA3CAD" w:rsidP="00AA3CAD">
                      <w:pPr>
                        <w:jc w:val="center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00" w:type="dxa"/>
                  <w:gridSpan w:val="2"/>
                  <w:tcBorders>
                    <w:top w:val="nil"/>
                    <w:left w:val="nil"/>
                    <w:bottom w:val="single" w:sz="18" w:space="0" w:color="561B2F"/>
                    <w:right w:val="nil"/>
                  </w:tcBorders>
                  <w:shd w:val="clear" w:color="auto" w:fill="A40C04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641571EE" w14:textId="77777777" w:rsidR="00AA3CAD" w:rsidRDefault="00AA3CAD">
                  <w:pPr>
                    <w:bidi/>
                  </w:pPr>
                  <w:r>
                    <w:rPr>
                      <w:rFonts w:ascii="Noto Kufi Arabic" w:hAnsi="Noto Kufi Arabic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مرفوض</w:t>
                  </w:r>
                </w:p>
              </w:tc>
            </w:tr>
            <w:tr w:rsidR="00AA3CAD" w14:paraId="318FB15A" w14:textId="77777777" w:rsidTr="00D20B36">
              <w:trPr>
                <w:gridAfter w:val="1"/>
                <w:wAfter w:w="80" w:type="dxa"/>
                <w:cantSplit/>
                <w:trHeight w:val="367"/>
              </w:trPr>
              <w:tc>
                <w:tcPr>
                  <w:tcW w:w="2610" w:type="dxa"/>
                  <w:gridSpan w:val="2"/>
                  <w:tcBorders>
                    <w:top w:val="single" w:sz="18" w:space="0" w:color="561B2F"/>
                    <w:left w:val="single" w:sz="18" w:space="0" w:color="561B2F"/>
                    <w:bottom w:val="single" w:sz="4" w:space="0" w:color="AB794F" w:themeColor="accent2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5493D7F6" w14:textId="260406BC" w:rsidR="00AA3CAD" w:rsidRPr="00AA3CAD" w:rsidRDefault="00AA3CAD" w:rsidP="00AA3CA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 xml:space="preserve">Rejection reason: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سبب الرفض:</w:t>
                  </w:r>
                </w:p>
              </w:tc>
              <w:tc>
                <w:tcPr>
                  <w:tcW w:w="2530" w:type="dxa"/>
                  <w:gridSpan w:val="2"/>
                  <w:tcBorders>
                    <w:top w:val="single" w:sz="18" w:space="0" w:color="561B2F"/>
                    <w:left w:val="nil"/>
                    <w:bottom w:val="single" w:sz="4" w:space="0" w:color="AB794F" w:themeColor="accent2"/>
                    <w:right w:val="single" w:sz="18" w:space="0" w:color="561B2F"/>
                  </w:tcBorders>
                  <w:vAlign w:val="center"/>
                </w:tcPr>
                <w:p w14:paraId="66785632" w14:textId="591D5006" w:rsidR="00AA3CAD" w:rsidRDefault="00AA3CAD" w:rsidP="00D20B36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  <w:tr w:rsidR="00AA3CAD" w14:paraId="5DCD4BC7" w14:textId="77777777" w:rsidTr="00D20B36">
              <w:trPr>
                <w:gridAfter w:val="1"/>
                <w:wAfter w:w="80" w:type="dxa"/>
                <w:cantSplit/>
                <w:trHeight w:val="627"/>
              </w:trPr>
              <w:tc>
                <w:tcPr>
                  <w:tcW w:w="2610" w:type="dxa"/>
                  <w:gridSpan w:val="2"/>
                  <w:tcBorders>
                    <w:top w:val="single" w:sz="4" w:space="0" w:color="AB794F" w:themeColor="accent2"/>
                    <w:left w:val="single" w:sz="18" w:space="0" w:color="561B2F"/>
                    <w:bottom w:val="single" w:sz="18" w:space="0" w:color="561B2F"/>
                    <w:right w:val="nil"/>
                  </w:tcBorders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vAlign w:val="center"/>
                </w:tcPr>
                <w:p w14:paraId="71DA2729" w14:textId="640A283C" w:rsidR="00AA3CAD" w:rsidRPr="00AA3CAD" w:rsidRDefault="00AA3CAD" w:rsidP="00AA3CAD">
                  <w:pPr>
                    <w:spacing w:before="24" w:after="24"/>
                  </w:pPr>
                  <w:r>
                    <w:rPr>
                      <w:rFonts w:cs="Montserrat"/>
                      <w:color w:val="000000"/>
                    </w:rPr>
                    <w:t>Recommended</w:t>
                  </w:r>
                  <w:r>
                    <w:rPr>
                      <w:rFonts w:cs="Montserrat"/>
                      <w:color w:val="000000"/>
                    </w:rPr>
                    <w:t xml:space="preserve"> for another role: / </w:t>
                  </w:r>
                  <w:r>
                    <w:rPr>
                      <w:rFonts w:ascii="Noto Kufi Arabic" w:hAnsi="Noto Kufi Arabic"/>
                      <w:color w:val="000000"/>
                      <w:rtl/>
                    </w:rPr>
                    <w:t>موصى به لشغل منصب آخر:</w:t>
                  </w:r>
                </w:p>
              </w:tc>
              <w:tc>
                <w:tcPr>
                  <w:tcW w:w="2530" w:type="dxa"/>
                  <w:gridSpan w:val="2"/>
                  <w:tcBorders>
                    <w:top w:val="single" w:sz="4" w:space="0" w:color="AB794F" w:themeColor="accent2"/>
                    <w:left w:val="nil"/>
                    <w:bottom w:val="single" w:sz="18" w:space="0" w:color="561B2F"/>
                    <w:right w:val="single" w:sz="18" w:space="0" w:color="561B2F"/>
                  </w:tcBorders>
                  <w:vAlign w:val="center"/>
                </w:tcPr>
                <w:p w14:paraId="6B740AC0" w14:textId="4B029E66" w:rsidR="00AA3CAD" w:rsidRDefault="00AA3CAD" w:rsidP="00D20B36">
                  <w:pPr>
                    <w:spacing w:before="24" w:after="24"/>
                    <w:rPr>
                      <w:rFonts w:cs="Montserrat"/>
                      <w:color w:val="000000"/>
                    </w:rPr>
                  </w:pPr>
                </w:p>
              </w:tc>
            </w:tr>
          </w:tbl>
          <w:p w14:paraId="7D442A14" w14:textId="77777777" w:rsidR="0067499C" w:rsidRDefault="0067499C" w:rsidP="00AA3CAD">
            <w:pPr>
              <w:ind w:right="-260"/>
            </w:pPr>
          </w:p>
        </w:tc>
      </w:tr>
      <w:tr w:rsidR="0067499C" w14:paraId="7752D559" w14:textId="77777777" w:rsidTr="0068541C">
        <w:trPr>
          <w:cantSplit/>
          <w:trHeight w:val="302"/>
        </w:trPr>
        <w:tc>
          <w:tcPr>
            <w:tcW w:w="5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B79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C824E8" w14:textId="77777777" w:rsidR="0067499C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APPROVAL SIGNATURES</w:t>
            </w:r>
          </w:p>
        </w:tc>
        <w:tc>
          <w:tcPr>
            <w:tcW w:w="50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B794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3CCB5F" w14:textId="77777777" w:rsidR="0067499C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توقيعات الاعتماد</w:t>
            </w:r>
          </w:p>
        </w:tc>
      </w:tr>
      <w:tr w:rsidR="0067499C" w14:paraId="755C22D5" w14:textId="77777777" w:rsidTr="00272515">
        <w:trPr>
          <w:cantSplit/>
          <w:trHeight w:val="173"/>
          <w:tblHeader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CFAF5E" w14:textId="77777777" w:rsidR="0067499C" w:rsidRPr="0068541C" w:rsidRDefault="00000000">
            <w:r w:rsidRPr="0068541C">
              <w:rPr>
                <w:rFonts w:cs="Montserrat"/>
                <w:b/>
                <w:bCs/>
                <w:color w:val="000000"/>
              </w:rPr>
              <w:t>Position</w:t>
            </w:r>
          </w:p>
        </w:tc>
        <w:tc>
          <w:tcPr>
            <w:tcW w:w="2790" w:type="dxa"/>
            <w:gridSpan w:val="7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8782B1" w14:textId="77777777" w:rsidR="0067499C" w:rsidRPr="0068541C" w:rsidRDefault="00000000">
            <w:pPr>
              <w:jc w:val="center"/>
            </w:pPr>
            <w:r w:rsidRPr="0068541C">
              <w:rPr>
                <w:rFonts w:cs="Montserrat"/>
                <w:b/>
                <w:bCs/>
                <w:color w:val="000000"/>
              </w:rPr>
              <w:t>Name</w:t>
            </w:r>
          </w:p>
          <w:p w14:paraId="72AD7619" w14:textId="77777777" w:rsidR="0067499C" w:rsidRPr="0068541C" w:rsidRDefault="00000000">
            <w:pPr>
              <w:bidi/>
              <w:jc w:val="center"/>
            </w:pPr>
            <w:r w:rsidRPr="0068541C">
              <w:rPr>
                <w:rFonts w:ascii="Noto Kufi Arabic" w:hAnsi="Noto Kufi Arabic"/>
                <w:color w:val="7B7B7B"/>
                <w:rtl/>
              </w:rPr>
              <w:t>الاسم</w:t>
            </w:r>
          </w:p>
        </w:tc>
        <w:tc>
          <w:tcPr>
            <w:tcW w:w="1440" w:type="dxa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9886F6" w14:textId="77777777" w:rsidR="0067499C" w:rsidRPr="0068541C" w:rsidRDefault="00000000">
            <w:pPr>
              <w:jc w:val="center"/>
            </w:pPr>
            <w:r w:rsidRPr="0068541C">
              <w:rPr>
                <w:rFonts w:cs="Montserrat"/>
                <w:b/>
                <w:bCs/>
                <w:color w:val="000000"/>
              </w:rPr>
              <w:t>Signature</w:t>
            </w:r>
          </w:p>
          <w:p w14:paraId="0D7E31CF" w14:textId="77777777" w:rsidR="0067499C" w:rsidRPr="0068541C" w:rsidRDefault="00000000">
            <w:pPr>
              <w:bidi/>
              <w:jc w:val="center"/>
            </w:pPr>
            <w:r w:rsidRPr="0068541C">
              <w:rPr>
                <w:rFonts w:ascii="Noto Kufi Arabic" w:hAnsi="Noto Kufi Arabic"/>
                <w:color w:val="7B7B7B"/>
                <w:rtl/>
              </w:rPr>
              <w:t>التوقيع</w:t>
            </w:r>
          </w:p>
        </w:tc>
        <w:tc>
          <w:tcPr>
            <w:tcW w:w="144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498CA5" w14:textId="77777777" w:rsidR="0067499C" w:rsidRPr="0068541C" w:rsidRDefault="00000000">
            <w:pPr>
              <w:jc w:val="center"/>
            </w:pPr>
            <w:r w:rsidRPr="0068541C">
              <w:rPr>
                <w:rFonts w:cs="Montserrat"/>
                <w:b/>
                <w:bCs/>
                <w:color w:val="000000"/>
              </w:rPr>
              <w:t>Date</w:t>
            </w:r>
          </w:p>
          <w:p w14:paraId="49A5637E" w14:textId="77777777" w:rsidR="0067499C" w:rsidRPr="0068541C" w:rsidRDefault="00000000">
            <w:pPr>
              <w:bidi/>
              <w:jc w:val="center"/>
            </w:pPr>
            <w:r w:rsidRPr="0068541C">
              <w:rPr>
                <w:rFonts w:ascii="Noto Kufi Arabic" w:hAnsi="Noto Kufi Arabic"/>
                <w:color w:val="7B7B7B"/>
                <w:rtl/>
              </w:rPr>
              <w:t>التاريخ</w:t>
            </w:r>
          </w:p>
        </w:tc>
        <w:tc>
          <w:tcPr>
            <w:tcW w:w="2068" w:type="dxa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E6B289" w14:textId="77777777" w:rsidR="0067499C" w:rsidRPr="0068541C" w:rsidRDefault="00000000">
            <w:pPr>
              <w:bidi/>
            </w:pPr>
            <w:r w:rsidRPr="0068541C">
              <w:rPr>
                <w:rFonts w:ascii="Noto Kufi Arabic" w:hAnsi="Noto Kufi Arabic"/>
                <w:b/>
                <w:bCs/>
                <w:color w:val="000000"/>
                <w:rtl/>
              </w:rPr>
              <w:t>المنصب</w:t>
            </w:r>
          </w:p>
        </w:tc>
      </w:tr>
      <w:tr w:rsidR="0067499C" w14:paraId="4E6B9A5C" w14:textId="77777777" w:rsidTr="00272515">
        <w:trPr>
          <w:cantSplit/>
          <w:trHeight w:val="128"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B14940" w14:textId="77777777" w:rsidR="0067499C" w:rsidRDefault="00000000">
            <w:r>
              <w:rPr>
                <w:rFonts w:cs="Montserrat"/>
                <w:color w:val="000000"/>
              </w:rPr>
              <w:t>Human Resource Head</w:t>
            </w:r>
          </w:p>
        </w:tc>
        <w:tc>
          <w:tcPr>
            <w:tcW w:w="2790" w:type="dxa"/>
            <w:gridSpan w:val="7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541077" w14:textId="77777777" w:rsidR="0067499C" w:rsidRDefault="0067499C"/>
        </w:tc>
        <w:tc>
          <w:tcPr>
            <w:tcW w:w="1440" w:type="dxa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087481" w14:textId="77777777" w:rsidR="0067499C" w:rsidRDefault="0067499C"/>
        </w:tc>
        <w:tc>
          <w:tcPr>
            <w:tcW w:w="144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6A5972" w14:textId="77777777" w:rsidR="0067499C" w:rsidRDefault="00000000">
            <w:pPr>
              <w:jc w:val="center"/>
            </w:pPr>
            <w:r>
              <w:rPr>
                <w:rFonts w:cs="Montserrat"/>
                <w:color w:val="000000"/>
              </w:rPr>
              <w:t>20____/____/____</w:t>
            </w:r>
          </w:p>
        </w:tc>
        <w:tc>
          <w:tcPr>
            <w:tcW w:w="2068" w:type="dxa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F6496C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رئيس قسم الموارد البشرية</w:t>
            </w:r>
          </w:p>
        </w:tc>
      </w:tr>
      <w:tr w:rsidR="0067499C" w14:paraId="04F0514E" w14:textId="77777777" w:rsidTr="00272515">
        <w:trPr>
          <w:cantSplit/>
          <w:trHeight w:val="35"/>
        </w:trPr>
        <w:tc>
          <w:tcPr>
            <w:tcW w:w="3032" w:type="dxa"/>
            <w:tcBorders>
              <w:top w:val="single" w:sz="2" w:space="0" w:color="AB794F"/>
              <w:left w:val="nil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0DAB5E" w14:textId="77777777" w:rsidR="0067499C" w:rsidRDefault="00000000">
            <w:r>
              <w:rPr>
                <w:rFonts w:cs="Montserrat"/>
                <w:color w:val="000000"/>
              </w:rPr>
              <w:t>Head of nominated department/division:</w:t>
            </w:r>
          </w:p>
        </w:tc>
        <w:tc>
          <w:tcPr>
            <w:tcW w:w="2790" w:type="dxa"/>
            <w:gridSpan w:val="7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73F6DC" w14:textId="77777777" w:rsidR="0067499C" w:rsidRDefault="0067499C"/>
        </w:tc>
        <w:tc>
          <w:tcPr>
            <w:tcW w:w="1440" w:type="dxa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D23B39" w14:textId="77777777" w:rsidR="0067499C" w:rsidRDefault="0067499C"/>
        </w:tc>
        <w:tc>
          <w:tcPr>
            <w:tcW w:w="1440" w:type="dxa"/>
            <w:gridSpan w:val="3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single" w:sz="2" w:space="0" w:color="AB794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36E9BA" w14:textId="77777777" w:rsidR="0067499C" w:rsidRDefault="00000000">
            <w:pPr>
              <w:jc w:val="center"/>
            </w:pPr>
            <w:r>
              <w:rPr>
                <w:rFonts w:cs="Montserrat"/>
                <w:color w:val="000000"/>
              </w:rPr>
              <w:t>20____/____/____</w:t>
            </w:r>
          </w:p>
        </w:tc>
        <w:tc>
          <w:tcPr>
            <w:tcW w:w="2068" w:type="dxa"/>
            <w:tcBorders>
              <w:top w:val="single" w:sz="2" w:space="0" w:color="AB794F"/>
              <w:left w:val="single" w:sz="2" w:space="0" w:color="AB794F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B14D54" w14:textId="77777777" w:rsidR="0067499C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رئيس القسم/الشعبة المعنية:</w:t>
            </w:r>
          </w:p>
        </w:tc>
      </w:tr>
      <w:tr w:rsidR="0067499C" w14:paraId="4FF9AD6B" w14:textId="77777777">
        <w:trPr>
          <w:cantSplit/>
          <w:trHeight w:hRule="exact" w:val="46"/>
        </w:trPr>
        <w:tc>
          <w:tcPr>
            <w:tcW w:w="1077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6BE33F" w14:textId="77777777" w:rsidR="0067499C" w:rsidRDefault="0067499C"/>
        </w:tc>
      </w:tr>
      <w:tr w:rsidR="0067499C" w14:paraId="742FE18A" w14:textId="77777777" w:rsidTr="00272515">
        <w:trPr>
          <w:cantSplit/>
          <w:trHeight w:val="40"/>
        </w:trPr>
        <w:tc>
          <w:tcPr>
            <w:tcW w:w="1077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7ED14A" w14:textId="77777777" w:rsidR="0067499C" w:rsidRDefault="00000000">
            <w:r>
              <w:rPr>
                <w:rFonts w:cs="Montserrat"/>
                <w:b/>
                <w:bCs/>
                <w:color w:val="000000"/>
              </w:rPr>
              <w:t xml:space="preserve">Original:  </w:t>
            </w:r>
            <w:r>
              <w:rPr>
                <w:rFonts w:cs="Montserrat"/>
                <w:color w:val="000000"/>
              </w:rPr>
              <w:t>Human Resources</w:t>
            </w:r>
          </w:p>
        </w:tc>
      </w:tr>
      <w:tr w:rsidR="0067499C" w14:paraId="682950A0" w14:textId="77777777" w:rsidTr="00272515">
        <w:trPr>
          <w:cantSplit/>
          <w:trHeight w:val="40"/>
        </w:trPr>
        <w:tc>
          <w:tcPr>
            <w:tcW w:w="1077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EC6D48" w14:textId="2F567E52" w:rsidR="0067499C" w:rsidRDefault="00000000">
            <w:r>
              <w:rPr>
                <w:rFonts w:cs="Montserrat"/>
                <w:b/>
                <w:bCs/>
                <w:color w:val="000000"/>
              </w:rPr>
              <w:t>Copy</w:t>
            </w:r>
            <w:r w:rsidR="00D20B36">
              <w:rPr>
                <w:rFonts w:cs="Montserrat"/>
                <w:b/>
                <w:bCs/>
                <w:color w:val="000000"/>
              </w:rPr>
              <w:t xml:space="preserve">: </w:t>
            </w:r>
            <w:r w:rsidR="00D20B36" w:rsidRPr="00D20B36">
              <w:rPr>
                <w:rFonts w:cs="Montserrat"/>
                <w:color w:val="000000"/>
              </w:rPr>
              <w:t>All</w:t>
            </w:r>
            <w:r w:rsidRPr="00D20B36">
              <w:rPr>
                <w:rFonts w:cs="Montserrat"/>
                <w:color w:val="000000"/>
              </w:rPr>
              <w:t xml:space="preserve"> </w:t>
            </w:r>
            <w:r>
              <w:rPr>
                <w:rFonts w:cs="Montserrat"/>
                <w:color w:val="000000"/>
              </w:rPr>
              <w:t>Divisions, Departments, Offices</w:t>
            </w:r>
          </w:p>
        </w:tc>
      </w:tr>
    </w:tbl>
    <w:p w14:paraId="1406F281" w14:textId="77777777" w:rsidR="0067499C" w:rsidRPr="00D20B36" w:rsidRDefault="0067499C">
      <w:pPr>
        <w:rPr>
          <w:sz w:val="2"/>
          <w:szCs w:val="2"/>
        </w:rPr>
      </w:pPr>
    </w:p>
    <w:sectPr w:rsidR="0067499C" w:rsidRPr="00D20B36" w:rsidSect="00D20B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530" w:right="720" w:bottom="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17F58" w14:textId="77777777" w:rsidR="00E46641" w:rsidRDefault="00E46641" w:rsidP="001045A1">
      <w:r>
        <w:separator/>
      </w:r>
    </w:p>
  </w:endnote>
  <w:endnote w:type="continuationSeparator" w:id="0">
    <w:p w14:paraId="72330ACB" w14:textId="77777777" w:rsidR="00E46641" w:rsidRDefault="00E46641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Kufi Arabic">
    <w:altName w:val="Arial"/>
    <w:panose1 w:val="00000000000000000000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8E25" w14:textId="77777777" w:rsidR="00FC7DC8" w:rsidRDefault="00FC7D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74EB" w14:textId="77777777" w:rsidR="00FC7DC8" w:rsidRDefault="00FC7D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30C66" w14:textId="77777777" w:rsidR="00FC7DC8" w:rsidRDefault="00FC7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42D1" w14:textId="77777777" w:rsidR="00E46641" w:rsidRDefault="00E46641" w:rsidP="001045A1">
      <w:r>
        <w:separator/>
      </w:r>
    </w:p>
  </w:footnote>
  <w:footnote w:type="continuationSeparator" w:id="0">
    <w:p w14:paraId="7D56C4FE" w14:textId="77777777" w:rsidR="00E46641" w:rsidRDefault="00E46641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039D" w14:textId="77777777" w:rsidR="00FC7DC8" w:rsidRDefault="00FC7D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CCB8" w14:textId="77777777" w:rsidR="001045A1" w:rsidRDefault="00481DCA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7FC946B7" wp14:editId="1C60EC13">
          <wp:simplePos x="0" y="0"/>
          <wp:positionH relativeFrom="column">
            <wp:posOffset>4941183</wp:posOffset>
          </wp:positionH>
          <wp:positionV relativeFrom="paragraph">
            <wp:posOffset>-286220</wp:posOffset>
          </wp:positionV>
          <wp:extent cx="591670" cy="591670"/>
          <wp:effectExtent l="0" t="0" r="0" b="0"/>
          <wp:wrapNone/>
          <wp:docPr id="526297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95598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88" cy="59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3BBF825" wp14:editId="3F21C18D">
              <wp:simplePos x="0" y="0"/>
              <wp:positionH relativeFrom="column">
                <wp:posOffset>4940935</wp:posOffset>
              </wp:positionH>
              <wp:positionV relativeFrom="page">
                <wp:posOffset>826135</wp:posOffset>
              </wp:positionV>
              <wp:extent cx="1954917" cy="192024"/>
              <wp:effectExtent l="0" t="0" r="26670" b="17780"/>
              <wp:wrapNone/>
              <wp:docPr id="160903983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54917" cy="192024"/>
                      </a:xfrm>
                      <a:prstGeom prst="rect">
                        <a:avLst/>
                      </a:prstGeom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7E02D62" w14:textId="77777777" w:rsidR="00481DCA" w:rsidRPr="00481DCA" w:rsidRDefault="00481DCA" w:rsidP="00481DCA">
                          <w:pPr>
                            <w:jc w:val="center"/>
                          </w:pPr>
                          <w:r w:rsidRPr="00481DCA">
                            <w:rPr>
                              <w:rFonts w:ascii="Arial" w:eastAsia="Arial" w:hAnsi="Arial" w:cs="Arial"/>
                            </w:rPr>
                            <w:t>L3-IPH-FRM-EDD-EDO-26-0004-1.0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BBF825" id="Rectangle 2" o:spid="_x0000_s1026" style="position:absolute;margin-left:389.05pt;margin-top:65.05pt;width:153.95pt;height:15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" fillcolor="#561b2f [3204]" strokecolor="white [3201]" strokeweight="1.5pt">
              <v:textbox>
                <w:txbxContent>
                  <w:p w14:paraId="07E02D62" w14:textId="77777777" w:rsidR="00481DCA" w:rsidRPr="00481DCA" w:rsidRDefault="00481DCA" w:rsidP="00481DCA">
                    <w:pPr>
                      <w:jc w:val="center"/>
                    </w:pPr>
                    <w:r w:rsidRPr="00481DCA">
                      <w:rPr>
                        <w:rFonts w:ascii="Arial" w:eastAsia="Arial" w:hAnsi="Arial" w:cs="Arial"/>
                      </w:rPr>
                      <w:t>L3-IPH-FRM-EDD-EDO-26-0004-1.0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AB618F"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76D38D4C" wp14:editId="2E3B93A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3036021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F03C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46F2189C" wp14:editId="1D037598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17424131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1045A1"/>
    <w:rsid w:val="001279C7"/>
    <w:rsid w:val="00162817"/>
    <w:rsid w:val="00163DBE"/>
    <w:rsid w:val="00173B06"/>
    <w:rsid w:val="00193DE3"/>
    <w:rsid w:val="001B0523"/>
    <w:rsid w:val="002724A7"/>
    <w:rsid w:val="00272515"/>
    <w:rsid w:val="002B2FB6"/>
    <w:rsid w:val="002C1B8D"/>
    <w:rsid w:val="002E4CD7"/>
    <w:rsid w:val="003224A0"/>
    <w:rsid w:val="00397A53"/>
    <w:rsid w:val="003C4EE6"/>
    <w:rsid w:val="00401EFE"/>
    <w:rsid w:val="00481DCA"/>
    <w:rsid w:val="004D0BFE"/>
    <w:rsid w:val="0056011A"/>
    <w:rsid w:val="005A000D"/>
    <w:rsid w:val="00627104"/>
    <w:rsid w:val="006527F8"/>
    <w:rsid w:val="0067499C"/>
    <w:rsid w:val="0068541C"/>
    <w:rsid w:val="006930D5"/>
    <w:rsid w:val="006F33CC"/>
    <w:rsid w:val="00711367"/>
    <w:rsid w:val="00711DA2"/>
    <w:rsid w:val="007202D5"/>
    <w:rsid w:val="00755488"/>
    <w:rsid w:val="00764222"/>
    <w:rsid w:val="007B58FB"/>
    <w:rsid w:val="008120F4"/>
    <w:rsid w:val="00827BF6"/>
    <w:rsid w:val="008845DF"/>
    <w:rsid w:val="008A4B46"/>
    <w:rsid w:val="008B0972"/>
    <w:rsid w:val="008D09B5"/>
    <w:rsid w:val="008E76FB"/>
    <w:rsid w:val="0090209A"/>
    <w:rsid w:val="00956848"/>
    <w:rsid w:val="009D616D"/>
    <w:rsid w:val="00AA3CAD"/>
    <w:rsid w:val="00AB618F"/>
    <w:rsid w:val="00AC60CA"/>
    <w:rsid w:val="00AE58F2"/>
    <w:rsid w:val="00B17124"/>
    <w:rsid w:val="00B225BD"/>
    <w:rsid w:val="00B4104D"/>
    <w:rsid w:val="00B4772D"/>
    <w:rsid w:val="00B922AE"/>
    <w:rsid w:val="00B937E8"/>
    <w:rsid w:val="00BA0D66"/>
    <w:rsid w:val="00C8118D"/>
    <w:rsid w:val="00C94604"/>
    <w:rsid w:val="00C97791"/>
    <w:rsid w:val="00CA1359"/>
    <w:rsid w:val="00CD7781"/>
    <w:rsid w:val="00D20B36"/>
    <w:rsid w:val="00D2443D"/>
    <w:rsid w:val="00D86056"/>
    <w:rsid w:val="00E26F8A"/>
    <w:rsid w:val="00E46641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F11B0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Noto Kufi Arabic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Arial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Yu Gothic" w:hAnsi="Yu Gothic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Yu Gothic" w:hAnsi="Yu Gothic" w:cs="Open Sans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Yu Gothic" w:eastAsiaTheme="majorEastAsia" w:hAnsi="Yu Gothic" w:cs="Open Sans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Yu Gothic" w:hAnsi="Yu Gothic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Yu Gothic" w:eastAsiaTheme="majorEastAsia" w:hAnsi="Yu Gothic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Arial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Arial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Arial" w:hAnsi="Arial" w:cs="Arial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Arial" w:hAnsi="Arial" w:cs="Arial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621D8A344E07429E76C6DB0672E9DC" ma:contentTypeVersion="3" ma:contentTypeDescription="Create a new document." ma:contentTypeScope="" ma:versionID="a48e8382b23f698ea1adc555e91eafb7">
  <xsd:schema xmlns:xsd="http://www.w3.org/2001/XMLSchema" xmlns:xs="http://www.w3.org/2001/XMLSchema" xmlns:p="http://schemas.microsoft.com/office/2006/metadata/properties" xmlns:ns2="9cd70f9d-1cc6-45af-abc4-2ce07cd66d5a" targetNamespace="http://schemas.microsoft.com/office/2006/metadata/properties" ma:root="true" ma:fieldsID="28d7e03bdda86441521b4a2ce117366a" ns2:_="">
    <xsd:import namespace="9cd70f9d-1cc6-45af-abc4-2ce07cd66d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70f9d-1cc6-45af-abc4-2ce07cd66d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customXml/itemProps2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649DE7-FCAA-42F6-9725-EFF1BF9996C4}"/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</Template>
  <TotalTime>225</TotalTime>
  <Pages>1</Pages>
  <Words>338</Words>
  <Characters>2006</Characters>
  <Application>Microsoft Office Word</Application>
  <DocSecurity>0</DocSecurity>
  <Lines>125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EDD Manager</cp:lastModifiedBy>
  <cp:revision>19</cp:revision>
  <dcterms:created xsi:type="dcterms:W3CDTF">2026-07-03T14:11:00Z</dcterms:created>
  <dcterms:modified xsi:type="dcterms:W3CDTF">2026-07-12T14:21:00Z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0x01010084621D8A344E07429E76C6DB0672E9DC</vt:lpwstr>
  </property>
  <property fmtid="{D5CDD505-2E9C-101B-9397-08002B2CF9AE}" pid="3" name="MediaServiceImageTags">
    <vt:lpwstr/>
  </property>
</Properties>
</file>