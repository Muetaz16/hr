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Montserrat"/>
                <w:color w:val="000000"/>
              </w:rPr>
              <w:t>Document Reference No::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Montserra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B8EB4CD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Montserra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9039EB4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Montserra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5BF85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Montserra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B5AECDC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Montserra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Montserra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11DA492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Montserra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7C90EC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Montserra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691432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Montserra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Montserra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1F5C0A0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Montserra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15DE838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Montserra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EDF27C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Montserra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Montserra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177089A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C77AE7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C8A363" w14:textId="3B6CA565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Employee </w:t>
            </w:r>
            <w:r w:rsidR="00537120">
              <w:rPr>
                <w:rFonts w:cs="Montserrat"/>
                <w:b/>
                <w:bCs/>
                <w:color w:val="FFFFFF"/>
                <w:sz w:val="18"/>
                <w:szCs w:val="18"/>
              </w:rPr>
              <w:t>Acknowledgment</w:t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30F01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اعتماد الموظف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645F28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D2536" w14:textId="77777777" w:rsidR="00460F0A" w:rsidRDefault="00000000">
            <w:r>
              <w:rPr>
                <w:rFonts w:cs="Montserrat"/>
                <w:color w:val="000000"/>
              </w:rPr>
              <w:t>Employee Name &amp; Signature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439468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52C46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اسم الموظف والتوقيع</w:t>
            </w:r>
          </w:p>
        </w:tc>
      </w:tr>
      <w:tr w:rsidR="00460F0A" w14:paraId="62F9BC0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75B441" w14:textId="77777777" w:rsidR="00460F0A" w:rsidRDefault="00000000">
            <w:r>
              <w:rPr>
                <w:rFonts w:cs="Montserrat"/>
                <w:color w:val="000000"/>
              </w:rPr>
              <w:t>Date: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290F69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08B38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التاريخ:</w:t>
            </w:r>
          </w:p>
        </w:tc>
      </w:tr>
      <w:tr w:rsidR="00460F0A" w14:paraId="0786956C" w14:textId="77777777" w:rsidTr="001A160F">
        <w:trPr>
          <w:cantSplit/>
          <w:trHeight w:hRule="exact" w:val="46"/>
          <w:jc w:val="center"/>
        </w:trPr>
        <w:tc>
          <w:tcPr>
            <w:tcW w:w="10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B067B0" w14:textId="77777777" w:rsidR="00460F0A" w:rsidRDefault="00460F0A"/>
        </w:tc>
      </w:tr>
    </w:tbl>
    <w:p w14:paraId="511EF27A" w14:textId="77777777" w:rsidR="00460F0A" w:rsidRDefault="00460F0A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CDF6" w14:textId="77777777" w:rsidR="000F5E9A" w:rsidRDefault="000F5E9A" w:rsidP="001045A1">
      <w:r>
        <w:separator/>
      </w:r>
    </w:p>
  </w:endnote>
  <w:endnote w:type="continuationSeparator" w:id="0">
    <w:p w14:paraId="53F69182" w14:textId="77777777" w:rsidR="000F5E9A" w:rsidRDefault="000F5E9A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B199F" w14:textId="77777777" w:rsidR="000F5E9A" w:rsidRDefault="000F5E9A" w:rsidP="001045A1">
      <w:r>
        <w:separator/>
      </w:r>
    </w:p>
  </w:footnote>
  <w:footnote w:type="continuationSeparator" w:id="0">
    <w:p w14:paraId="1503DB27" w14:textId="77777777" w:rsidR="000F5E9A" w:rsidRDefault="000F5E9A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0F5E9A"/>
    <w:rsid w:val="001045A1"/>
    <w:rsid w:val="001279C7"/>
    <w:rsid w:val="00162817"/>
    <w:rsid w:val="00163DBE"/>
    <w:rsid w:val="00173B06"/>
    <w:rsid w:val="001A160F"/>
    <w:rsid w:val="001B0523"/>
    <w:rsid w:val="002724A7"/>
    <w:rsid w:val="002B2FB6"/>
    <w:rsid w:val="002C1B8D"/>
    <w:rsid w:val="002E039D"/>
    <w:rsid w:val="002E4CD7"/>
    <w:rsid w:val="003224A0"/>
    <w:rsid w:val="00397A53"/>
    <w:rsid w:val="003C4EE6"/>
    <w:rsid w:val="00401EFE"/>
    <w:rsid w:val="00460F0A"/>
    <w:rsid w:val="00481DCA"/>
    <w:rsid w:val="004D0BFE"/>
    <w:rsid w:val="00537120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E26F8A"/>
    <w:rsid w:val="00E479E2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