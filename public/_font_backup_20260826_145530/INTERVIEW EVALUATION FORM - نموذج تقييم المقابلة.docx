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1900"/>
        <w:gridCol w:w="700"/>
        <w:gridCol w:w="252"/>
        <w:gridCol w:w="540"/>
        <w:gridCol w:w="450"/>
        <w:gridCol w:w="43"/>
        <w:gridCol w:w="1340"/>
        <w:gridCol w:w="160"/>
        <w:gridCol w:w="160"/>
        <w:gridCol w:w="125"/>
        <w:gridCol w:w="1615"/>
        <w:gridCol w:w="517"/>
        <w:gridCol w:w="180"/>
        <w:gridCol w:w="188"/>
        <w:gridCol w:w="1100"/>
        <w:gridCol w:w="1500"/>
      </w:tblGrid>
      <w:tr w:rsidR="005652FD" w14:paraId="3F27D376" w14:textId="77777777" w:rsidTr="00B03CFB">
        <w:trPr>
          <w:cantSplit/>
          <w:trHeight w:val="65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1F9A5E" w14:textId="62078EDE" w:rsidR="005652FD" w:rsidRDefault="00000000">
            <w:r>
              <w:rPr>
                <w:rFonts w:cs="Montserrat"/>
                <w:color w:val="000000"/>
              </w:rPr>
              <w:t>Document Reference No: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E71E8E1" w14:textId="5778A432" w:rsidR="005652FD" w:rsidRPr="00846D82" w:rsidRDefault="00846D82" w:rsidP="00846D82">
            <w:pPr>
              <w:jc w:val="center"/>
              <w:rPr>
                <w:b/>
                <w:bCs/>
                <w:sz w:val="18"/>
                <w:szCs w:val="18"/>
              </w:rPr>
            </w:pPr>
            <w:r w:rsidRPr="00846D82">
              <w:rPr>
                <w:b/>
                <w:bCs/>
                <w:sz w:val="18"/>
                <w:szCs w:val="18"/>
              </w:rPr>
              <w:t>IPH-HRD-HOU-F-008-R00</w:t>
            </w:r>
            <w:r w:rsidRPr="00846D82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FFECAF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مرجع النموذج:</w:t>
            </w:r>
          </w:p>
        </w:tc>
      </w:tr>
      <w:tr w:rsidR="005652FD" w14:paraId="4A7603B2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E82031" w14:textId="3349F8B6" w:rsidR="005652FD" w:rsidRDefault="00DA1458"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>INTERVIEW EVALUATION FORM</w:t>
            </w:r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27FF32" w14:textId="3F1E57B9" w:rsidR="005652FD" w:rsidRDefault="00DA1458">
            <w:pPr>
              <w:bidi/>
            </w:pPr>
            <w:r w:rsidRPr="00DA1458">
              <w:rPr>
                <w:rFonts w:ascii="Noto Kufi Arabic" w:hAnsi="Noto Kufi Arabic" w:hint="cs"/>
                <w:b/>
                <w:bCs/>
                <w:color w:val="FFFFFF"/>
                <w:sz w:val="18"/>
                <w:szCs w:val="18"/>
                <w:rtl/>
              </w:rPr>
              <w:t>نموذج</w:t>
            </w:r>
            <w:r w:rsidRPr="00DA1458"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  <w:r w:rsidRPr="00DA1458">
              <w:rPr>
                <w:rFonts w:ascii="Noto Kufi Arabic" w:hAnsi="Noto Kufi Arabic" w:hint="cs"/>
                <w:b/>
                <w:bCs/>
                <w:color w:val="FFFFFF"/>
                <w:sz w:val="18"/>
                <w:szCs w:val="18"/>
                <w:rtl/>
              </w:rPr>
              <w:t>تقييم</w:t>
            </w:r>
            <w:r w:rsidRPr="00DA1458"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  <w:r w:rsidRPr="00DA1458">
              <w:rPr>
                <w:rFonts w:ascii="Noto Kufi Arabic" w:hAnsi="Noto Kufi Arabic" w:hint="cs"/>
                <w:b/>
                <w:bCs/>
                <w:color w:val="FFFFFF"/>
                <w:sz w:val="18"/>
                <w:szCs w:val="18"/>
                <w:rtl/>
              </w:rPr>
              <w:t>المقابلة</w:t>
            </w:r>
          </w:p>
        </w:tc>
      </w:tr>
      <w:tr w:rsidR="005652FD" w14:paraId="5C253851" w14:textId="77777777" w:rsidTr="00B03CFB">
        <w:trPr>
          <w:cantSplit/>
          <w:trHeight w:val="187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789809" w14:textId="77777777" w:rsidR="005652FD" w:rsidRDefault="00000000">
            <w:r>
              <w:rPr>
                <w:rFonts w:cs="Montserrat"/>
                <w:color w:val="000000"/>
              </w:rPr>
              <w:t>Candidate name: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96D58FA" w14:textId="77777777" w:rsidR="005652FD" w:rsidRDefault="005652FD"/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FB4224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اسم المرشح:</w:t>
            </w:r>
          </w:p>
        </w:tc>
      </w:tr>
      <w:tr w:rsidR="005652FD" w14:paraId="3A77989A" w14:textId="77777777" w:rsidTr="00B03CFB">
        <w:trPr>
          <w:cantSplit/>
          <w:trHeight w:val="137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EE6215" w14:textId="77777777" w:rsidR="005652FD" w:rsidRDefault="00000000">
            <w:r>
              <w:rPr>
                <w:rFonts w:cs="Montserrat"/>
                <w:color w:val="000000"/>
              </w:rPr>
              <w:t>Candidate specialty: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6356D43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AD6E92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إختصاص المرشح:</w:t>
            </w:r>
          </w:p>
        </w:tc>
      </w:tr>
      <w:tr w:rsidR="005652FD" w14:paraId="4545A9D6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262350" w14:textId="77777777" w:rsidR="005652FD" w:rsidRDefault="00000000">
            <w:r>
              <w:rPr>
                <w:rFonts w:cs="Montserrat"/>
                <w:color w:val="000000"/>
              </w:rPr>
              <w:t>Candidate nationality: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72585F5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90F64D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جنسية المرشح:</w:t>
            </w:r>
          </w:p>
        </w:tc>
      </w:tr>
      <w:tr w:rsidR="005652FD" w14:paraId="1835036F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91439F" w14:textId="77777777" w:rsidR="005652FD" w:rsidRDefault="00000000">
            <w:r>
              <w:rPr>
                <w:rFonts w:cs="Montserrat"/>
                <w:color w:val="000000"/>
              </w:rPr>
              <w:t>Recruiting source: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BDBEC2D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0043C8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مصدر التوظيف:</w:t>
            </w:r>
          </w:p>
        </w:tc>
      </w:tr>
      <w:tr w:rsidR="005652FD" w14:paraId="77A1E8EE" w14:textId="77777777" w:rsidTr="00BF0F2B">
        <w:trPr>
          <w:cantSplit/>
          <w:trHeight w:val="400"/>
          <w:jc w:val="center"/>
        </w:trPr>
        <w:tc>
          <w:tcPr>
            <w:tcW w:w="2852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D18082" w14:textId="77777777" w:rsidR="005652FD" w:rsidRDefault="00000000">
            <w:r>
              <w:rPr>
                <w:rFonts w:cs="Montserrat"/>
                <w:color w:val="000000"/>
              </w:rPr>
              <w:t>Job category (As per position applied):</w:t>
            </w:r>
          </w:p>
        </w:tc>
        <w:tc>
          <w:tcPr>
            <w:tcW w:w="5130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43BC422" w14:textId="77777777" w:rsidR="005652FD" w:rsidRDefault="005652FD"/>
        </w:tc>
        <w:tc>
          <w:tcPr>
            <w:tcW w:w="278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E01C13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فئة الوظيفة (حسب الوظيفة المتقدم لها):</w:t>
            </w:r>
          </w:p>
        </w:tc>
      </w:tr>
      <w:tr w:rsidR="005652FD" w14:paraId="69DEBE17" w14:textId="77777777" w:rsidTr="00BF0F2B">
        <w:trPr>
          <w:cantSplit/>
          <w:trHeight w:val="400"/>
          <w:jc w:val="center"/>
        </w:trPr>
        <w:tc>
          <w:tcPr>
            <w:tcW w:w="3392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71DF2F" w14:textId="77777777" w:rsidR="005652FD" w:rsidRDefault="00000000">
            <w:r>
              <w:rPr>
                <w:rFonts w:cs="Montserrat"/>
                <w:color w:val="000000"/>
              </w:rPr>
              <w:t>Work experience in the profession in months:</w:t>
            </w:r>
          </w:p>
        </w:tc>
        <w:tc>
          <w:tcPr>
            <w:tcW w:w="4778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08BD721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C8EAA6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الخبرة العملية في المهنة بالأشهر:</w:t>
            </w:r>
          </w:p>
        </w:tc>
      </w:tr>
      <w:tr w:rsidR="005652FD" w14:paraId="6854AB7F" w14:textId="77777777" w:rsidTr="00BF0F2B">
        <w:trPr>
          <w:cantSplit/>
          <w:trHeight w:val="400"/>
          <w:jc w:val="center"/>
        </w:trPr>
        <w:tc>
          <w:tcPr>
            <w:tcW w:w="3842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2F65C1" w14:textId="77777777" w:rsidR="005652FD" w:rsidRDefault="00000000">
            <w:r>
              <w:rPr>
                <w:rFonts w:cs="Montserrat"/>
                <w:color w:val="000000"/>
              </w:rPr>
              <w:t>Job grade according to work experience in months:</w:t>
            </w:r>
          </w:p>
        </w:tc>
        <w:tc>
          <w:tcPr>
            <w:tcW w:w="3960" w:type="dxa"/>
            <w:gridSpan w:val="7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25F5815" w14:textId="77777777" w:rsidR="005652FD" w:rsidRDefault="005652FD"/>
        </w:tc>
        <w:tc>
          <w:tcPr>
            <w:tcW w:w="2968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C2F599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الدرجة الوظيفية حسب الخبرة العملية بالأشهر:</w:t>
            </w:r>
          </w:p>
        </w:tc>
      </w:tr>
      <w:tr w:rsidR="005652FD" w14:paraId="645C9771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441AD4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INTERVIEW DETAILS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C5FBE0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تفاصيل المقابلة</w:t>
            </w:r>
          </w:p>
        </w:tc>
      </w:tr>
      <w:tr w:rsidR="005652FD" w14:paraId="671B35F2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2AA670" w14:textId="77777777" w:rsidR="005652FD" w:rsidRDefault="00000000">
            <w:r>
              <w:rPr>
                <w:rFonts w:cs="Montserrat"/>
                <w:color w:val="000000"/>
              </w:rPr>
              <w:t>Interview for the department: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23FEF1B" w14:textId="77777777" w:rsidR="005652FD" w:rsidRDefault="005652FD"/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C49F2C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مقابلة للقسم:</w:t>
            </w:r>
          </w:p>
        </w:tc>
      </w:tr>
      <w:tr w:rsidR="005652FD" w14:paraId="6F17F27E" w14:textId="77777777" w:rsidTr="00B03CFB">
        <w:trPr>
          <w:cantSplit/>
          <w:trHeight w:val="164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F17263" w14:textId="77777777" w:rsidR="005652FD" w:rsidRDefault="00000000">
            <w:r>
              <w:rPr>
                <w:rFonts w:cs="Montserrat"/>
                <w:color w:val="000000"/>
              </w:rPr>
              <w:t>Interviewed by: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EBE01E6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5BCEC3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أجرى المقابلة:</w:t>
            </w:r>
          </w:p>
        </w:tc>
      </w:tr>
      <w:tr w:rsidR="005652FD" w14:paraId="00CBE5FC" w14:textId="77777777" w:rsidTr="00BF0F2B">
        <w:trPr>
          <w:cantSplit/>
          <w:trHeight w:val="3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BEBBF2" w14:textId="77777777" w:rsidR="005652FD" w:rsidRDefault="00000000">
            <w:r>
              <w:rPr>
                <w:rFonts w:cs="Montserrat"/>
                <w:color w:val="000000"/>
              </w:rPr>
              <w:t>Interview date: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CE33F" w14:textId="77777777" w:rsidR="005652FD" w:rsidRDefault="00000000">
            <w:pPr>
              <w:jc w:val="center"/>
            </w:pPr>
            <w:r>
              <w:rPr>
                <w:rFonts w:cs="Montserrat"/>
                <w:color w:val="000000"/>
              </w:rPr>
              <w:t>20____/____/____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E6A16E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تاريخ إجراء المقابلة:</w:t>
            </w:r>
          </w:p>
        </w:tc>
      </w:tr>
      <w:tr w:rsidR="005652FD" w14:paraId="633C7DB5" w14:textId="77777777" w:rsidTr="00B03CFB">
        <w:trPr>
          <w:cantSplit/>
          <w:trHeight w:val="47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2B30A" w14:textId="77777777" w:rsidR="005652FD" w:rsidRDefault="00000000">
            <w:r>
              <w:rPr>
                <w:rFonts w:cs="Montserrat"/>
                <w:color w:val="000000"/>
              </w:rPr>
              <w:t>Salary expectations: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EDB4CD7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FC104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توقعات الراتب:</w:t>
            </w:r>
          </w:p>
        </w:tc>
      </w:tr>
      <w:tr w:rsidR="005652FD" w14:paraId="4DE3A56B" w14:textId="77777777" w:rsidTr="00BF0F2B">
        <w:trPr>
          <w:cantSplit/>
          <w:trHeight w:val="3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AF7EFE" w14:textId="77777777" w:rsidR="005652FD" w:rsidRDefault="00000000">
            <w:r>
              <w:rPr>
                <w:rFonts w:cs="Montserrat"/>
                <w:color w:val="000000"/>
              </w:rPr>
              <w:t>Approximate start date: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A7A1E0" w14:textId="2D1A49AB" w:rsidR="005652FD" w:rsidRDefault="00BF0F2B" w:rsidP="00BF0F2B">
            <w:pPr>
              <w:jc w:val="center"/>
            </w:pPr>
            <w:r>
              <w:rPr>
                <w:rFonts w:cs="Montserrat"/>
                <w:color w:val="000000"/>
              </w:rPr>
              <w:t>20____/____/____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F9F2C7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تاريخ البدء المتوقع:</w:t>
            </w:r>
          </w:p>
        </w:tc>
      </w:tr>
      <w:tr w:rsidR="005652FD" w14:paraId="1FBFA3A1" w14:textId="77777777" w:rsidTr="00B03CFB">
        <w:trPr>
          <w:cantSplit/>
          <w:trHeight w:val="20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4DCDA4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EVALUATION GRADES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D6E945" w14:textId="66235285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درجات التقييم</w:t>
            </w:r>
          </w:p>
        </w:tc>
      </w:tr>
      <w:tr w:rsidR="005652FD" w14:paraId="64835285" w14:textId="77777777" w:rsidTr="00BF0F2B">
        <w:trPr>
          <w:cantSplit/>
          <w:trHeight w:val="400"/>
          <w:jc w:val="center"/>
        </w:trPr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867"/>
              <w:gridCol w:w="1665"/>
            </w:tblGrid>
            <w:tr w:rsidR="005652FD" w14:paraId="5D3B7113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5F52DBC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HR EVALUATION</w:t>
                  </w:r>
                </w:p>
              </w:tc>
              <w:tc>
                <w:tcPr>
                  <w:tcW w:w="25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9E83B64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تقييم الموارد البشرية</w:t>
                  </w:r>
                </w:p>
              </w:tc>
            </w:tr>
            <w:tr w:rsidR="008A28ED" w14:paraId="2812969B" w14:textId="77777777" w:rsidTr="008A28ED">
              <w:trPr>
                <w:cantSplit/>
                <w:trHeight w:val="195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9AB3A64" w14:textId="12742B49" w:rsidR="008A28ED" w:rsidRDefault="008A28ED" w:rsidP="00CE7303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English Proficiency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إتقان اللغة الإنجليزية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62F69081" w14:textId="1CACA220" w:rsidR="008A28ED" w:rsidRDefault="008A28ED">
                  <w:pPr>
                    <w:spacing w:before="24" w:after="24"/>
                  </w:pPr>
                </w:p>
              </w:tc>
            </w:tr>
            <w:tr w:rsidR="008A28ED" w14:paraId="3C0523A1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F015223" w14:textId="60707F4D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Motivation for Role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الدافع وراء الوظيفة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02EC3DA2" w14:textId="205CB10F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8A28ED" w14:paraId="79B80C64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835BB3B" w14:textId="176C2A71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Cultural Fit &amp; Attitude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التوافق الثقافي والسلوك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C349EAD" w14:textId="15256F91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8A28ED" w14:paraId="7F314C42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44B3B0E" w14:textId="60641370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Communication Skills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مهارات التواصل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4C0455A" w14:textId="11A3644B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8A28ED" w14:paraId="4D276C63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993AEBD" w14:textId="25D46AC9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Professionalism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المهنية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1477385" w14:textId="06788BB1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6C2887CE" w14:textId="77777777" w:rsidR="005652FD" w:rsidRDefault="005652FD"/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EEDF52" w14:textId="77777777" w:rsidR="005652FD" w:rsidRDefault="005652FD"/>
        </w:tc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1079"/>
              <w:gridCol w:w="1453"/>
            </w:tblGrid>
            <w:tr w:rsidR="005652FD" w14:paraId="154CD0CE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BFA45CD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TECHNICAL EVALUATION</w:t>
                  </w:r>
                </w:p>
              </w:tc>
              <w:tc>
                <w:tcPr>
                  <w:tcW w:w="25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B548A5D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التقييم الفني</w:t>
                  </w:r>
                </w:p>
              </w:tc>
            </w:tr>
            <w:tr w:rsidR="008A28ED" w14:paraId="0AE63386" w14:textId="77777777" w:rsidTr="008A28ED">
              <w:trPr>
                <w:cantSplit/>
                <w:trHeight w:val="195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285AD9E1" w14:textId="5AD1B959" w:rsid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Technical Knowledge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المعرفة الفنية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1A5A07B4" w14:textId="3FCDF45C" w:rsidR="008A28ED" w:rsidRDefault="008A28ED">
                  <w:pPr>
                    <w:spacing w:before="24" w:after="24"/>
                  </w:pPr>
                </w:p>
              </w:tc>
            </w:tr>
            <w:tr w:rsidR="008A28ED" w14:paraId="5EB71955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59F054D" w14:textId="6BC7916A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Problem-Solving Skills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مهارات حل المشكلات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77750112" w14:textId="4137D2C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8A28ED" w14:paraId="722900ED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DBC05D0" w14:textId="3AC06DF0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Relevant Experience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الخبرة ذات الصلة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153AD38" w14:textId="7C72733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8A28ED" w14:paraId="15959A54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9E189DC" w14:textId="69A73ABF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Software/Tool Proficiency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إتقان البرامج/الأدوات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A157E28" w14:textId="2E19410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8A28ED" w14:paraId="7F40B25D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4E69CC6" w14:textId="5B244B4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Learning Adaptability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القدرة على التكيف مع التعلم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74E3B2B" w14:textId="2A0675EC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3C5358D2" w14:textId="77777777" w:rsidR="005652FD" w:rsidRDefault="005652FD"/>
        </w:tc>
      </w:tr>
      <w:tr w:rsidR="005652FD" w14:paraId="61117189" w14:textId="77777777" w:rsidTr="00BF0F2B">
        <w:trPr>
          <w:cantSplit/>
          <w:trHeight w:val="210"/>
          <w:jc w:val="center"/>
        </w:trPr>
        <w:tc>
          <w:tcPr>
            <w:tcW w:w="10770" w:type="dxa"/>
            <w:gridSpan w:val="16"/>
            <w:tcBorders>
              <w:top w:val="single" w:sz="16" w:space="0" w:color="561B2F"/>
              <w:left w:val="single" w:sz="16" w:space="0" w:color="561B2F"/>
              <w:bottom w:val="single" w:sz="16" w:space="0" w:color="561B2F"/>
              <w:right w:val="single" w:sz="16" w:space="0" w:color="561B2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1972E" w14:textId="77777777" w:rsidR="005652FD" w:rsidRDefault="00000000" w:rsidP="008A28ED">
            <w:pPr>
              <w:spacing w:before="24" w:after="24"/>
              <w:jc w:val="center"/>
            </w:pPr>
            <w:r>
              <w:rPr>
                <w:rFonts w:cs="Montserrat"/>
                <w:color w:val="000000"/>
              </w:rPr>
              <w:t xml:space="preserve">(1 = Poor. 2 = Fair. 3 = Good. 4 = Very Good. 5 = Excellent) / </w:t>
            </w:r>
            <w:r>
              <w:rPr>
                <w:rFonts w:ascii="Noto Kufi Arabic" w:hAnsi="Noto Kufi Arabic"/>
                <w:color w:val="000000"/>
                <w:rtl/>
              </w:rPr>
              <w:t>(1 = ضعيف. 2 = مقبول. 3 = جيد. 4 = جيد جداً. 5 = ممتاز)</w:t>
            </w:r>
          </w:p>
        </w:tc>
      </w:tr>
      <w:tr w:rsidR="005652FD" w14:paraId="45831727" w14:textId="77777777" w:rsidTr="00BF0F2B">
        <w:trPr>
          <w:cantSplit/>
          <w:trHeight w:val="113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3D8CF4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EVALUATION RESULT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5553F7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نتائج التقييم</w:t>
            </w:r>
          </w:p>
        </w:tc>
      </w:tr>
      <w:tr w:rsidR="005652FD" w14:paraId="424A00A4" w14:textId="77777777" w:rsidTr="00BF0F2B">
        <w:trPr>
          <w:cantSplit/>
          <w:trHeight w:val="400"/>
          <w:jc w:val="center"/>
        </w:trPr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2532"/>
            </w:tblGrid>
            <w:tr w:rsidR="005652FD" w14:paraId="5B9214BD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11C06A3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Additional Comments</w:t>
                  </w:r>
                </w:p>
              </w:tc>
              <w:tc>
                <w:tcPr>
                  <w:tcW w:w="25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B378264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تعليقات إضافية</w:t>
                  </w:r>
                </w:p>
              </w:tc>
            </w:tr>
            <w:tr w:rsidR="00BF0F2B" w14:paraId="5D4940CF" w14:textId="77777777" w:rsidTr="009D5C8C">
              <w:trPr>
                <w:cantSplit/>
                <w:trHeight w:val="217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7BFB5F4" w14:textId="77777777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HR Interviewer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مُحاور الموارد البشرية</w:t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F4F38F7" w14:textId="1DC272ED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Technical Interviewer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المُحاور فني</w:t>
                  </w:r>
                </w:p>
              </w:tc>
            </w:tr>
            <w:tr w:rsidR="00BF0F2B" w14:paraId="0167336C" w14:textId="77777777" w:rsidTr="00BF0F2B">
              <w:trPr>
                <w:cantSplit/>
                <w:trHeight w:val="525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CD335C5" w14:textId="77777777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486FBB09" w14:textId="2EC9BFE3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5E48204F" w14:textId="77777777" w:rsidR="005652FD" w:rsidRDefault="005652FD"/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0C721C" w14:textId="77777777" w:rsidR="005652FD" w:rsidRDefault="005652FD"/>
        </w:tc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2532"/>
            </w:tblGrid>
            <w:tr w:rsidR="005652FD" w14:paraId="64A0F922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88255DE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Final Evaluation Grade</w:t>
                  </w:r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ab/>
                  </w:r>
                </w:p>
              </w:tc>
              <w:tc>
                <w:tcPr>
                  <w:tcW w:w="25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B24FA3E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درجة التقييم النهائي</w:t>
                  </w:r>
                </w:p>
              </w:tc>
            </w:tr>
            <w:tr w:rsidR="00BF0F2B" w14:paraId="72794AEB" w14:textId="77777777" w:rsidTr="00AB19B2">
              <w:trPr>
                <w:cantSplit/>
                <w:trHeight w:val="217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08ECF7C" w14:textId="77777777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HR Interviewer signature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توقيع مُحاور الموارد البشرية</w:t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EA8F2D9" w14:textId="20F8B6F0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Technical Interviewer signature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توقيع المُحاور الفني</w:t>
                  </w:r>
                </w:p>
              </w:tc>
            </w:tr>
            <w:tr w:rsidR="00BF0F2B" w14:paraId="046472A1" w14:textId="77777777" w:rsidTr="00BF0F2B">
              <w:trPr>
                <w:cantSplit/>
                <w:trHeight w:val="525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B748AAB" w14:textId="77777777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C11728E" w14:textId="72B9C2D6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323BFC47" w14:textId="77777777" w:rsidR="005652FD" w:rsidRDefault="005652FD"/>
        </w:tc>
      </w:tr>
      <w:tr w:rsidR="005652FD" w14:paraId="75E6636E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076D0B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FINAL DECISION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F1431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القرار النهائي</w:t>
            </w:r>
          </w:p>
        </w:tc>
      </w:tr>
      <w:tr w:rsidR="005652FD" w14:paraId="42AA8E74" w14:textId="77777777" w:rsidTr="00B03CFB">
        <w:trPr>
          <w:cantSplit/>
          <w:trHeight w:val="88"/>
          <w:jc w:val="center"/>
        </w:trPr>
        <w:tc>
          <w:tcPr>
            <w:tcW w:w="1900" w:type="dxa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8165AE" w14:textId="77777777" w:rsidR="005652FD" w:rsidRDefault="00000000">
            <w:r>
              <w:rPr>
                <w:rFonts w:cs="Montserrat"/>
                <w:color w:val="000000"/>
              </w:rPr>
              <w:t>ACCEPTED</w:t>
            </w:r>
          </w:p>
        </w:tc>
        <w:tc>
          <w:tcPr>
            <w:tcW w:w="1985" w:type="dxa"/>
            <w:gridSpan w:val="5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67B48" w14:textId="77777777" w:rsidR="005652FD" w:rsidRDefault="0000000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</w:rPr>
              <w:t>☐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546667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مقبول</w:t>
            </w:r>
          </w:p>
        </w:tc>
        <w:tc>
          <w:tcPr>
            <w:tcW w:w="1900" w:type="dxa"/>
            <w:gridSpan w:val="3"/>
            <w:tcBorders>
              <w:top w:val="nil"/>
              <w:left w:val="single" w:sz="2" w:space="0" w:color="AB794F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E950D1" w14:textId="77777777" w:rsidR="005652FD" w:rsidRDefault="00000000">
            <w:r>
              <w:rPr>
                <w:rFonts w:cs="Montserrat"/>
                <w:color w:val="000000"/>
              </w:rPr>
              <w:t>REJECTED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CE1BC6" w14:textId="77777777" w:rsidR="005652FD" w:rsidRDefault="0000000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</w:rPr>
              <w:t>☐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0C3718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مرفوض</w:t>
            </w:r>
          </w:p>
        </w:tc>
      </w:tr>
      <w:tr w:rsidR="005652FD" w14:paraId="464554B0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27C000" w14:textId="77777777" w:rsidR="005652FD" w:rsidRDefault="00000000">
            <w:r>
              <w:rPr>
                <w:rFonts w:cs="Montserrat"/>
                <w:color w:val="000000"/>
              </w:rPr>
              <w:t>Department: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FD7AE5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607430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القسم: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563CD6" w14:textId="77777777" w:rsidR="005652FD" w:rsidRDefault="00000000">
            <w:r>
              <w:rPr>
                <w:rFonts w:cs="Montserrat"/>
                <w:color w:val="000000"/>
              </w:rPr>
              <w:t>Rejection reason:</w:t>
            </w:r>
          </w:p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68D10F" w14:textId="77777777" w:rsidR="005652FD" w:rsidRDefault="005652FD"/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28F4D5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سبب الرفض:</w:t>
            </w:r>
          </w:p>
        </w:tc>
      </w:tr>
      <w:tr w:rsidR="005652FD" w14:paraId="4CF3D970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CEBE73" w14:textId="77777777" w:rsidR="005652FD" w:rsidRDefault="00000000">
            <w:r>
              <w:rPr>
                <w:rFonts w:cs="Montserrat"/>
                <w:color w:val="000000"/>
              </w:rPr>
              <w:t>Unit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6D2BCD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363236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الوحدة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11A2E" w14:textId="77777777" w:rsidR="005652FD" w:rsidRDefault="00000000">
            <w:r>
              <w:rPr>
                <w:rFonts w:cs="Montserrat"/>
                <w:color w:val="000000"/>
              </w:rPr>
              <w:t>Recommended for another role:</w:t>
            </w:r>
          </w:p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C64B61" w14:textId="77777777" w:rsidR="005652FD" w:rsidRDefault="005652FD"/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467498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موصى به لدور آخر:</w:t>
            </w:r>
          </w:p>
        </w:tc>
      </w:tr>
      <w:tr w:rsidR="005652FD" w14:paraId="0DFB73E1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E97F05" w14:textId="77777777" w:rsidR="005652FD" w:rsidRDefault="00000000">
            <w:r>
              <w:rPr>
                <w:rFonts w:cs="Montserrat"/>
                <w:color w:val="000000"/>
              </w:rPr>
              <w:t>Position: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BABAC8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C6DEF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المنصب: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325D84" w14:textId="77777777" w:rsidR="005652FD" w:rsidRDefault="005652FD"/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3A55D0" w14:textId="77777777" w:rsidR="005652FD" w:rsidRDefault="005652FD"/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FAE3A2" w14:textId="77777777" w:rsidR="005652FD" w:rsidRDefault="005652FD">
            <w:pPr>
              <w:bidi/>
            </w:pPr>
          </w:p>
        </w:tc>
      </w:tr>
      <w:tr w:rsidR="005652FD" w14:paraId="54FEB923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9930CB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APPROVAL SIGNATURES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19C1C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توقيعات الموافقة</w:t>
            </w:r>
          </w:p>
        </w:tc>
      </w:tr>
      <w:tr w:rsidR="005652FD" w14:paraId="22228B15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1151D3" w14:textId="77777777" w:rsidR="005652FD" w:rsidRDefault="00000000">
            <w:r>
              <w:rPr>
                <w:rFonts w:cs="Montserrat"/>
                <w:color w:val="000000"/>
              </w:rPr>
              <w:t>Head of HR: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27CEAE2" w14:textId="77777777" w:rsidR="005652FD" w:rsidRDefault="005652FD"/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4BDB22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رئيس قسم الموارد البشرية:</w:t>
            </w:r>
          </w:p>
        </w:tc>
      </w:tr>
      <w:tr w:rsidR="005652FD" w14:paraId="22098B69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E7567" w14:textId="77777777" w:rsidR="005652FD" w:rsidRDefault="00000000">
            <w:r>
              <w:rPr>
                <w:rFonts w:cs="Montserrat"/>
                <w:color w:val="000000"/>
              </w:rPr>
              <w:t>Head of nominated department: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12AC2EA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846452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رئيس القسم المُرشّح:</w:t>
            </w:r>
          </w:p>
        </w:tc>
      </w:tr>
      <w:tr w:rsidR="005652FD" w14:paraId="2B546A4B" w14:textId="77777777" w:rsidTr="00BF0F2B">
        <w:trPr>
          <w:cantSplit/>
          <w:trHeight w:hRule="exact" w:val="46"/>
          <w:jc w:val="center"/>
        </w:trPr>
        <w:tc>
          <w:tcPr>
            <w:tcW w:w="1077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360B17" w14:textId="77777777" w:rsidR="005652FD" w:rsidRDefault="005652FD"/>
        </w:tc>
      </w:tr>
    </w:tbl>
    <w:p w14:paraId="607E792A" w14:textId="77777777" w:rsidR="005652FD" w:rsidRDefault="005652FD"/>
    <w:sectPr w:rsidR="005652FD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075AE" w14:textId="77777777" w:rsidR="009B565E" w:rsidRDefault="009B565E" w:rsidP="001045A1">
      <w:r>
        <w:separator/>
      </w:r>
    </w:p>
  </w:endnote>
  <w:endnote w:type="continuationSeparator" w:id="0">
    <w:p w14:paraId="4EBE281F" w14:textId="77777777" w:rsidR="009B565E" w:rsidRDefault="009B565E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Kufi Arabic">
    <w:altName w:val="Arial"/>
    <w:panose1 w:val="00000000000000000000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2F14" w14:textId="77777777" w:rsidR="009B565E" w:rsidRDefault="009B565E" w:rsidP="001045A1">
      <w:r>
        <w:separator/>
      </w:r>
    </w:p>
  </w:footnote>
  <w:footnote w:type="continuationSeparator" w:id="0">
    <w:p w14:paraId="593A7D60" w14:textId="77777777" w:rsidR="009B565E" w:rsidRDefault="009B565E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553C1" w14:textId="5EC3FC43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34D41558" wp14:editId="1FB18E8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E7B2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086D0ADA" wp14:editId="5A45FD99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1045A1"/>
    <w:rsid w:val="001279C7"/>
    <w:rsid w:val="00162817"/>
    <w:rsid w:val="00163DBE"/>
    <w:rsid w:val="00173B06"/>
    <w:rsid w:val="001B0523"/>
    <w:rsid w:val="002724A7"/>
    <w:rsid w:val="002B2FB6"/>
    <w:rsid w:val="002C1B8D"/>
    <w:rsid w:val="002E4CD7"/>
    <w:rsid w:val="003224A0"/>
    <w:rsid w:val="00397A53"/>
    <w:rsid w:val="003C4EE6"/>
    <w:rsid w:val="00401EFE"/>
    <w:rsid w:val="00481DCA"/>
    <w:rsid w:val="004D0BFE"/>
    <w:rsid w:val="0056011A"/>
    <w:rsid w:val="005652FD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8120F4"/>
    <w:rsid w:val="00827BF6"/>
    <w:rsid w:val="00846D82"/>
    <w:rsid w:val="008845DF"/>
    <w:rsid w:val="008A28ED"/>
    <w:rsid w:val="008A4B46"/>
    <w:rsid w:val="008B0972"/>
    <w:rsid w:val="008D09B5"/>
    <w:rsid w:val="008E76FB"/>
    <w:rsid w:val="0090209A"/>
    <w:rsid w:val="00956848"/>
    <w:rsid w:val="009B565E"/>
    <w:rsid w:val="009D616D"/>
    <w:rsid w:val="00AB618F"/>
    <w:rsid w:val="00AC60CA"/>
    <w:rsid w:val="00AE58F2"/>
    <w:rsid w:val="00AE7F85"/>
    <w:rsid w:val="00B03CFB"/>
    <w:rsid w:val="00B17124"/>
    <w:rsid w:val="00B225BD"/>
    <w:rsid w:val="00B4104D"/>
    <w:rsid w:val="00B4772D"/>
    <w:rsid w:val="00B922AE"/>
    <w:rsid w:val="00B937E8"/>
    <w:rsid w:val="00BA0D66"/>
    <w:rsid w:val="00BF0F2B"/>
    <w:rsid w:val="00C8118D"/>
    <w:rsid w:val="00C94604"/>
    <w:rsid w:val="00C97791"/>
    <w:rsid w:val="00CA1359"/>
    <w:rsid w:val="00CD7781"/>
    <w:rsid w:val="00CE7303"/>
    <w:rsid w:val="00D2443D"/>
    <w:rsid w:val="00DA1458"/>
    <w:rsid w:val="00E26F8A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02D1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Noto Kufi Arabic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Arial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Yu Gothic" w:hAnsi="Yu Gothic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Yu Gothic" w:hAnsi="Yu Gothic" w:cs="Open Sans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Yu Gothic" w:eastAsiaTheme="majorEastAsia" w:hAnsi="Yu Gothic" w:cs="Open Sans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Yu Gothic" w:hAnsi="Yu Gothic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Yu Gothic" w:eastAsiaTheme="majorEastAsia" w:hAnsi="Yu Gothic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Arial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Arial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Arial" w:hAnsi="Arial" w:cs="Arial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Arial" w:hAnsi="Arial" w:cs="Arial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</Template>
  <TotalTime>218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Process Analyst</cp:lastModifiedBy>
  <cp:revision>24</cp:revision>
  <dcterms:created xsi:type="dcterms:W3CDTF">2026-07-03T14:11:00Z</dcterms:created>
  <dcterms:modified xsi:type="dcterms:W3CDTF">2026-08-08T13:51:00Z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