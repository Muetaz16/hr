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2600"/>
        <w:gridCol w:w="3070"/>
        <w:gridCol w:w="2500"/>
        <w:gridCol w:w="2600"/>
      </w:tblGrid>
      <w:tr w:rsidR="00460F0A" w14:paraId="7DC25D0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B4D4EA" w14:textId="77777777" w:rsidR="00460F0A" w:rsidRDefault="00000000">
            <w:r>
              <w:rPr>
                <w:rFonts w:cs="Readex Pro Light"/>
                <w:color w:val="000000"/>
              </w:rPr>
              <w:t xml:space="preserve">Document Reference </w:t>
            </w:r>
            <w:proofErr w:type="gramStart"/>
            <w:r>
              <w:rPr>
                <w:rFonts w:cs="Readex Pro Light"/>
                <w:color w:val="000000"/>
              </w:rPr>
              <w:t>No::</w:t>
            </w:r>
            <w:proofErr w:type="gramEnd"/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8BB9A" w14:textId="158B0FE0" w:rsidR="00460F0A" w:rsidRPr="001A160F" w:rsidRDefault="001A160F" w:rsidP="001A160F">
            <w:pPr>
              <w:jc w:val="center"/>
              <w:rPr>
                <w:b/>
                <w:bCs/>
                <w:sz w:val="16"/>
                <w:szCs w:val="16"/>
              </w:rPr>
            </w:pPr>
            <w:r w:rsidRPr="001A160F">
              <w:rPr>
                <w:b/>
                <w:bCs/>
                <w:sz w:val="16"/>
                <w:szCs w:val="16"/>
              </w:rPr>
              <w:t>IPH-HRD-HOU-F-001-R00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1A4F7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مرجع النموذج:</w:t>
            </w:r>
          </w:p>
        </w:tc>
      </w:tr>
      <w:tr w:rsidR="00460F0A" w14:paraId="1F5BABE5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782326" w14:textId="77777777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 xml:space="preserve"> JOB DESCRIPTION</w:t>
            </w:r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E92C77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الوصف الوضيفي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0028777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DE41CA" w14:textId="77777777" w:rsidR="00460F0A" w:rsidRDefault="00000000">
            <w:r>
              <w:rPr>
                <w:rFonts w:cs="Readex Pro Light"/>
                <w:color w:val="000000"/>
              </w:rPr>
              <w:t>Position Title: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B8EB4CD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B1530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المسمى الوظيفي:</w:t>
            </w:r>
          </w:p>
        </w:tc>
      </w:tr>
      <w:tr w:rsidR="00460F0A" w14:paraId="347051B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7B6CA4" w14:textId="77777777" w:rsidR="00460F0A" w:rsidRDefault="00000000">
            <w:r>
              <w:rPr>
                <w:rFonts w:cs="Readex Pro Light"/>
                <w:color w:val="000000"/>
              </w:rPr>
              <w:t>No. of Positions Required: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9039EB4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EC406C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عدد الموظفين المطلوبين</w:t>
            </w:r>
          </w:p>
        </w:tc>
      </w:tr>
      <w:tr w:rsidR="00460F0A" w14:paraId="0B875BA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FAC0B3" w14:textId="77777777" w:rsidR="00460F0A" w:rsidRDefault="00000000">
            <w:r>
              <w:rPr>
                <w:rFonts w:cs="Readex Pro Light"/>
                <w:color w:val="000000"/>
              </w:rPr>
              <w:t>Division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5BF85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66884A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الإدارة</w:t>
            </w:r>
          </w:p>
        </w:tc>
      </w:tr>
      <w:tr w:rsidR="00460F0A" w14:paraId="4CA6FC3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39DD5" w14:textId="77777777" w:rsidR="00460F0A" w:rsidRDefault="00000000">
            <w:r>
              <w:rPr>
                <w:rFonts w:cs="Readex Pro Light"/>
                <w:color w:val="000000"/>
              </w:rPr>
              <w:t>Department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B5AECDC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3DB720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القسم</w:t>
            </w:r>
          </w:p>
        </w:tc>
      </w:tr>
      <w:tr w:rsidR="00460F0A" w14:paraId="5D1E824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26057F" w14:textId="77777777" w:rsidR="00460F0A" w:rsidRDefault="00000000">
            <w:r>
              <w:rPr>
                <w:rFonts w:cs="Readex Pro Light"/>
                <w:color w:val="000000"/>
              </w:rPr>
              <w:t>Reports To: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6ADB23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9B33CA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يقدم تقاريره إلى:</w:t>
            </w:r>
          </w:p>
        </w:tc>
      </w:tr>
      <w:tr w:rsidR="00460F0A" w14:paraId="31622A34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77E874" w14:textId="77777777" w:rsidR="00460F0A" w:rsidRDefault="00000000">
            <w:r>
              <w:rPr>
                <w:rFonts w:cs="Readex Pro Light"/>
                <w:color w:val="000000"/>
              </w:rPr>
              <w:t>Place of Work: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11DA492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3F6DC0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موقع العمل:</w:t>
            </w:r>
          </w:p>
        </w:tc>
      </w:tr>
      <w:tr w:rsidR="00460F0A" w14:paraId="4887279E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F9E35C" w14:textId="77777777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Job Responsibilites</w:t>
            </w:r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40B6E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مسؤوليات الوظيفة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6533B98E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7BC22" w14:textId="77777777" w:rsidR="00460F0A" w:rsidRDefault="00000000">
            <w:r>
              <w:rPr>
                <w:rFonts w:cs="Readex Pro Light"/>
                <w:color w:val="000000"/>
              </w:rPr>
              <w:t>Job Purpose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7C90EC3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482156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الغاية من الوظيفة</w:t>
            </w:r>
          </w:p>
        </w:tc>
      </w:tr>
      <w:tr w:rsidR="00460F0A" w14:paraId="2627C94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626A36" w14:textId="77777777" w:rsidR="00460F0A" w:rsidRDefault="00000000">
            <w:r>
              <w:rPr>
                <w:rFonts w:cs="Readex Pro Light"/>
                <w:color w:val="000000"/>
              </w:rPr>
              <w:t>Key Responsibilities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6914321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91496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المسؤولبات الرئيسية</w:t>
            </w:r>
          </w:p>
        </w:tc>
      </w:tr>
      <w:tr w:rsidR="00460F0A" w14:paraId="4A573B0C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0D219" w14:textId="77777777" w:rsidR="00460F0A" w:rsidRDefault="00000000">
            <w:r>
              <w:rPr>
                <w:rFonts w:cs="Readex Pro Light"/>
                <w:color w:val="000000"/>
              </w:rPr>
              <w:t>Key Performance Indicator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06903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D31AA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مؤشر الأداء الأساسي</w:t>
            </w:r>
          </w:p>
        </w:tc>
      </w:tr>
      <w:tr w:rsidR="00460F0A" w14:paraId="71ADFE2A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1119B" w14:textId="77777777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Job Requirements and Qualifications</w:t>
            </w:r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8D1D68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 xml:space="preserve">متطلبات الوظيفة والمؤهلات                                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244282D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C73DD" w14:textId="77777777" w:rsidR="00460F0A" w:rsidRDefault="00000000">
            <w:r>
              <w:rPr>
                <w:rFonts w:cs="Readex Pro Light"/>
                <w:color w:val="000000"/>
              </w:rPr>
              <w:t xml:space="preserve">Educational Background        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1F5C0A0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EB7DB6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المؤهلات العلمية</w:t>
            </w:r>
          </w:p>
        </w:tc>
      </w:tr>
      <w:tr w:rsidR="00460F0A" w14:paraId="65DFE3B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15249" w14:textId="77777777" w:rsidR="00460F0A" w:rsidRDefault="00000000">
            <w:r>
              <w:rPr>
                <w:rFonts w:cs="Readex Pro Light"/>
                <w:color w:val="000000"/>
              </w:rPr>
              <w:t>Experience Required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15DE8381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79C32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الخبرة المطلوبة</w:t>
            </w:r>
          </w:p>
        </w:tc>
      </w:tr>
      <w:tr w:rsidR="00460F0A" w14:paraId="5DA9627A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F83C6" w14:textId="77777777" w:rsidR="00460F0A" w:rsidRDefault="00000000">
            <w:r>
              <w:rPr>
                <w:rFonts w:cs="Readex Pro Light"/>
                <w:color w:val="000000"/>
              </w:rPr>
              <w:t>Skills and Competencies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EDF27C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06103B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المهارات والكفاءات</w:t>
            </w:r>
          </w:p>
        </w:tc>
      </w:tr>
      <w:tr w:rsidR="00460F0A" w14:paraId="02403E3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33C141" w14:textId="77777777" w:rsidR="00460F0A" w:rsidRDefault="00000000">
            <w:r>
              <w:rPr>
                <w:rFonts w:cs="Readex Pro Light"/>
                <w:color w:val="000000"/>
              </w:rPr>
              <w:t>Required Trainings  and Licenses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A89B9C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8AEA2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التدريبات والرخص المطلوبة</w:t>
            </w:r>
          </w:p>
        </w:tc>
      </w:tr>
      <w:tr w:rsidR="00460F0A" w14:paraId="2C5E8AB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EA042" w14:textId="77777777" w:rsidR="00460F0A" w:rsidRDefault="00000000">
            <w:r>
              <w:rPr>
                <w:rFonts w:cs="Readex Pro Light"/>
                <w:color w:val="000000"/>
              </w:rPr>
              <w:t>Working Conditions  and Risk Exposure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177089A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1D9D5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طبيعة العمل  والمخاطر المهنية</w:t>
            </w:r>
          </w:p>
        </w:tc>
      </w:tr>
      <w:tr w:rsidR="00460F0A" w14:paraId="2DF524B9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FC22C9" w14:textId="77777777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Approvals</w:t>
            </w:r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CF5B7B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 xml:space="preserve"> الاعتمادات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30D5C71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E9909" w14:textId="77777777" w:rsidR="00460F0A" w:rsidRDefault="00000000">
            <w:r>
              <w:rPr>
                <w:rFonts w:cs="Readex Pro Light"/>
                <w:color w:val="000000"/>
              </w:rPr>
              <w:t>Head Of Department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991CCB7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6773E5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توقيع رئيس القسم</w:t>
            </w:r>
          </w:p>
        </w:tc>
      </w:tr>
      <w:tr w:rsidR="00460F0A" w14:paraId="425E10CB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43D8AF" w14:textId="77777777" w:rsidR="00460F0A" w:rsidRDefault="00000000">
            <w:r>
              <w:rPr>
                <w:rFonts w:cs="Readex Pro Light"/>
                <w:color w:val="000000"/>
              </w:rPr>
              <w:t xml:space="preserve">Head of Division/Office  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9DC79CF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39B192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توقيع مدير الادارة / المكتب</w:t>
            </w:r>
          </w:p>
        </w:tc>
      </w:tr>
      <w:tr w:rsidR="00460F0A" w14:paraId="3DA8614D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B72506" w14:textId="77777777" w:rsidR="00460F0A" w:rsidRDefault="00000000">
            <w:r>
              <w:rPr>
                <w:rFonts w:cs="Readex Pro Light"/>
                <w:color w:val="000000"/>
              </w:rPr>
              <w:t>Head of Human Resource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6141285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177320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رئيس قسم الموارد البشرية</w:t>
            </w:r>
          </w:p>
        </w:tc>
      </w:tr>
      <w:tr w:rsidR="00460F0A" w14:paraId="2DDEA3B7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A9962B" w14:textId="77777777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Administrative Director Authentication</w:t>
            </w:r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F2EF9A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 xml:space="preserve"> اعتماد المدير الإداري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7C9A269F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3B62DE" w14:textId="77777777" w:rsidR="00460F0A" w:rsidRDefault="00000000">
            <w:r>
              <w:rPr>
                <w:rFonts w:cs="Readex Pro Light"/>
                <w:color w:val="000000"/>
              </w:rPr>
              <w:t>Administrative Director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E4CD21C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2578DB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المدير الإداري</w:t>
            </w:r>
          </w:p>
        </w:tc>
      </w:tr>
    </w:tbl>
    <w:p w14:paraId="511EF27A" w14:textId="77777777" w:rsidR="00460F0A" w:rsidRDefault="00460F0A" w:rsidP="00DF7C16"/>
    <w:sectPr w:rsidR="00460F0A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CBFB1" w14:textId="77777777" w:rsidR="00303059" w:rsidRDefault="00303059" w:rsidP="001045A1">
      <w:r>
        <w:separator/>
      </w:r>
    </w:p>
  </w:endnote>
  <w:endnote w:type="continuationSeparator" w:id="0">
    <w:p w14:paraId="120C8F40" w14:textId="77777777" w:rsidR="00303059" w:rsidRDefault="00303059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Kufi Arabic">
    <w:altName w:val="Arial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EA203" w14:textId="77777777" w:rsidR="00303059" w:rsidRDefault="00303059" w:rsidP="001045A1">
      <w:r>
        <w:separator/>
      </w:r>
    </w:p>
  </w:footnote>
  <w:footnote w:type="continuationSeparator" w:id="0">
    <w:p w14:paraId="2A8138C1" w14:textId="77777777" w:rsidR="00303059" w:rsidRDefault="00303059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A29C4" w14:textId="1DDD248D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564EF612" wp14:editId="47D009F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7A937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57E71FC1" wp14:editId="58BA1670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1045A1"/>
    <w:rsid w:val="001279C7"/>
    <w:rsid w:val="00162817"/>
    <w:rsid w:val="00163DBE"/>
    <w:rsid w:val="00173B06"/>
    <w:rsid w:val="001A160F"/>
    <w:rsid w:val="001B0523"/>
    <w:rsid w:val="001B276D"/>
    <w:rsid w:val="002724A7"/>
    <w:rsid w:val="002B2FB6"/>
    <w:rsid w:val="002C1B8D"/>
    <w:rsid w:val="002E4CD7"/>
    <w:rsid w:val="00303059"/>
    <w:rsid w:val="003224A0"/>
    <w:rsid w:val="00397A53"/>
    <w:rsid w:val="003C4EE6"/>
    <w:rsid w:val="00401EFE"/>
    <w:rsid w:val="00460F0A"/>
    <w:rsid w:val="00481DCA"/>
    <w:rsid w:val="004D0BFE"/>
    <w:rsid w:val="0056011A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7C3808"/>
    <w:rsid w:val="008120F4"/>
    <w:rsid w:val="00827BF6"/>
    <w:rsid w:val="00832CAE"/>
    <w:rsid w:val="008845DF"/>
    <w:rsid w:val="008A4B46"/>
    <w:rsid w:val="008B0972"/>
    <w:rsid w:val="008D09B5"/>
    <w:rsid w:val="008E76FB"/>
    <w:rsid w:val="0090209A"/>
    <w:rsid w:val="00956848"/>
    <w:rsid w:val="009D616D"/>
    <w:rsid w:val="00AB618F"/>
    <w:rsid w:val="00AC60CA"/>
    <w:rsid w:val="00AE58F2"/>
    <w:rsid w:val="00B17124"/>
    <w:rsid w:val="00B225BD"/>
    <w:rsid w:val="00B4104D"/>
    <w:rsid w:val="00B4772D"/>
    <w:rsid w:val="00B922AE"/>
    <w:rsid w:val="00B937E8"/>
    <w:rsid w:val="00BA0D66"/>
    <w:rsid w:val="00C8118D"/>
    <w:rsid w:val="00C94604"/>
    <w:rsid w:val="00C97791"/>
    <w:rsid w:val="00CA1359"/>
    <w:rsid w:val="00CD7781"/>
    <w:rsid w:val="00D2443D"/>
    <w:rsid w:val="00DF7C16"/>
    <w:rsid w:val="00E26F8A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E3F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Readex Pro Light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Readex Pro Light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Readex Pro Light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Readex Pro Light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Readex Pro Light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Montserrat" w:hAnsi="Montserrat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Montserrat" w:hAnsi="Montserrat" w:cs="Readex Pro Light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Montserrat" w:eastAsiaTheme="majorEastAsia" w:hAnsi="Montserrat" w:cs="Readex Pro Light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Montserrat" w:hAnsi="Montserrat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Montserrat" w:eastAsiaTheme="majorEastAsia" w:hAnsi="Montserrat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Readex Pro Light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Readex Pro Light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Readex Pro Light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Readex Pro Light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Readex Pro Light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Montserrat" w:hAnsi="Montserrat" w:cs="Readex Pro Light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Montserrat" w:hAnsi="Montserrat" w:cs="Readex Pro Light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Montserrat" w:eastAsia="Times New Roman" w:hAnsi="Montserrat" w:cs="Readex Pro Ligh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Montserrat" panose="0211000402020202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11000402020202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Form.dotx</Template>
  <TotalTime>201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Software Team</cp:lastModifiedBy>
  <cp:revision>17</cp:revision>
  <dcterms:created xsi:type="dcterms:W3CDTF">2026-07-03T14:11:00Z</dcterms:created>
  <dcterms:modified xsi:type="dcterms:W3CDTF">2026-08-09T23:02:00Z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